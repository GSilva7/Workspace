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56A4B6" w14:textId="77777777" w:rsidR="00BE3903" w:rsidRPr="0078687B" w:rsidRDefault="00BE3903" w:rsidP="003D4E7B">
      <w:pPr>
        <w:pStyle w:val="TitleCover1"/>
      </w:pPr>
    </w:p>
    <w:p w14:paraId="2DF97BD6" w14:textId="221F96E5" w:rsidR="00BE3903" w:rsidRPr="00066BFC" w:rsidRDefault="006B143F" w:rsidP="00BE3903">
      <w:pPr>
        <w:spacing w:before="220" w:after="60" w:line="400" w:lineRule="atLeast"/>
        <w:jc w:val="center"/>
        <w:rPr>
          <w:rFonts w:ascii="Arial Black" w:hAnsi="Arial Black"/>
          <w:color w:val="000000"/>
          <w:sz w:val="40"/>
          <w:szCs w:val="40"/>
          <w:lang w:val="en-US" w:eastAsia="pt-BR"/>
        </w:rPr>
      </w:pPr>
      <w:proofErr w:type="spellStart"/>
      <w:r>
        <w:rPr>
          <w:rFonts w:ascii="Arial Black" w:hAnsi="Arial Black"/>
          <w:color w:val="000000"/>
          <w:sz w:val="40"/>
          <w:szCs w:val="40"/>
          <w:lang w:val="en-US" w:eastAsia="pt-BR"/>
        </w:rPr>
        <w:t>Procedimento</w:t>
      </w:r>
      <w:proofErr w:type="spellEnd"/>
      <w:r>
        <w:rPr>
          <w:rFonts w:ascii="Arial Black" w:hAnsi="Arial Black"/>
          <w:color w:val="000000"/>
          <w:sz w:val="40"/>
          <w:szCs w:val="40"/>
          <w:lang w:val="en-US" w:eastAsia="pt-BR"/>
        </w:rPr>
        <w:t xml:space="preserve"> </w:t>
      </w:r>
      <w:r w:rsidR="008E22C9">
        <w:rPr>
          <w:rFonts w:ascii="Arial Black" w:hAnsi="Arial Black"/>
          <w:color w:val="000000"/>
          <w:sz w:val="40"/>
          <w:szCs w:val="40"/>
          <w:lang w:val="en-US" w:eastAsia="pt-BR"/>
        </w:rPr>
        <w:t>de</w:t>
      </w:r>
      <w:r>
        <w:rPr>
          <w:rFonts w:ascii="Arial Black" w:hAnsi="Arial Black"/>
          <w:color w:val="000000"/>
          <w:sz w:val="40"/>
          <w:szCs w:val="40"/>
          <w:lang w:val="en-US" w:eastAsia="pt-BR"/>
        </w:rPr>
        <w:t xml:space="preserve"> </w:t>
      </w:r>
      <w:proofErr w:type="spellStart"/>
      <w:r>
        <w:rPr>
          <w:rFonts w:ascii="Arial Black" w:hAnsi="Arial Black"/>
          <w:color w:val="000000"/>
          <w:sz w:val="40"/>
          <w:szCs w:val="40"/>
          <w:lang w:val="en-US" w:eastAsia="pt-BR"/>
        </w:rPr>
        <w:t>Abertura</w:t>
      </w:r>
      <w:proofErr w:type="spellEnd"/>
      <w:r>
        <w:rPr>
          <w:rFonts w:ascii="Arial Black" w:hAnsi="Arial Black"/>
          <w:color w:val="000000"/>
          <w:sz w:val="40"/>
          <w:szCs w:val="40"/>
          <w:lang w:val="en-US" w:eastAsia="pt-BR"/>
        </w:rPr>
        <w:t xml:space="preserve"> de GMUD</w:t>
      </w:r>
    </w:p>
    <w:p w14:paraId="326625E5" w14:textId="00584878" w:rsidR="00B7260C" w:rsidRDefault="00B7260C" w:rsidP="00BE3903">
      <w:pPr>
        <w:spacing w:before="220" w:after="60" w:line="400" w:lineRule="atLeast"/>
        <w:jc w:val="center"/>
        <w:rPr>
          <w:rFonts w:ascii="Arial Black" w:hAnsi="Arial Black"/>
          <w:color w:val="000000"/>
          <w:sz w:val="40"/>
          <w:szCs w:val="40"/>
          <w:lang w:val="en-US" w:eastAsia="pt-BR"/>
        </w:rPr>
      </w:pPr>
    </w:p>
    <w:p w14:paraId="5D228069" w14:textId="68B65EC9" w:rsidR="00A52A46" w:rsidRDefault="005C6AB9" w:rsidP="00BE3903">
      <w:pPr>
        <w:spacing w:before="220" w:after="60" w:line="400" w:lineRule="atLeast"/>
        <w:jc w:val="center"/>
        <w:rPr>
          <w:rFonts w:ascii="Arial Black" w:hAnsi="Arial Black"/>
          <w:color w:val="000000"/>
          <w:sz w:val="40"/>
          <w:szCs w:val="40"/>
          <w:lang w:val="en-US" w:eastAsia="pt-BR"/>
        </w:rPr>
      </w:pPr>
      <w:r>
        <w:rPr>
          <w:noProof/>
          <w:lang w:eastAsia="pt-BR"/>
        </w:rPr>
        <w:drawing>
          <wp:inline distT="0" distB="0" distL="0" distR="0" wp14:anchorId="4BEA8B02" wp14:editId="2067CF2F">
            <wp:extent cx="3413760" cy="13411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F3197" w14:textId="77777777" w:rsidR="005C6AB9" w:rsidRPr="00066BFC" w:rsidRDefault="005C6AB9" w:rsidP="00BE3903">
      <w:pPr>
        <w:spacing w:before="220" w:after="60" w:line="400" w:lineRule="atLeast"/>
        <w:jc w:val="center"/>
        <w:rPr>
          <w:rFonts w:ascii="Arial Black" w:hAnsi="Arial Black"/>
          <w:color w:val="000000"/>
          <w:sz w:val="40"/>
          <w:szCs w:val="40"/>
          <w:lang w:val="en-US" w:eastAsia="pt-BR"/>
        </w:rPr>
      </w:pPr>
    </w:p>
    <w:p w14:paraId="1D270E8C" w14:textId="0ECDB0FE" w:rsidR="008B7812" w:rsidRPr="00066BFC" w:rsidRDefault="005C6AB9" w:rsidP="008B7812">
      <w:pPr>
        <w:pStyle w:val="SubtitleCover"/>
        <w:rPr>
          <w:rFonts w:ascii="Verdana" w:hAnsi="Verdana"/>
          <w:color w:val="808080"/>
          <w:kern w:val="0"/>
          <w:lang w:val="en-US"/>
        </w:rPr>
      </w:pPr>
      <w:proofErr w:type="spellStart"/>
      <w:r>
        <w:rPr>
          <w:rFonts w:ascii="Verdana" w:hAnsi="Verdana"/>
          <w:color w:val="808080"/>
          <w:kern w:val="0"/>
          <w:lang w:val="en-US"/>
        </w:rPr>
        <w:t>Alteração</w:t>
      </w:r>
      <w:proofErr w:type="spellEnd"/>
      <w:r w:rsidR="006B143F">
        <w:rPr>
          <w:rFonts w:ascii="Verdana" w:hAnsi="Verdana"/>
          <w:color w:val="808080"/>
          <w:kern w:val="0"/>
          <w:lang w:val="en-US"/>
        </w:rPr>
        <w:t xml:space="preserve"> de </w:t>
      </w:r>
      <w:proofErr w:type="spellStart"/>
      <w:r w:rsidR="006B143F">
        <w:rPr>
          <w:rFonts w:ascii="Verdana" w:hAnsi="Verdana"/>
          <w:color w:val="808080"/>
          <w:kern w:val="0"/>
          <w:lang w:val="en-US"/>
        </w:rPr>
        <w:t>Rotas</w:t>
      </w:r>
      <w:proofErr w:type="spellEnd"/>
      <w:r w:rsidR="006B143F">
        <w:rPr>
          <w:rFonts w:ascii="Verdana" w:hAnsi="Verdana"/>
          <w:color w:val="808080"/>
          <w:kern w:val="0"/>
          <w:lang w:val="en-US"/>
        </w:rPr>
        <w:t xml:space="preserve"> no KHOMP</w:t>
      </w:r>
      <w:r>
        <w:rPr>
          <w:rFonts w:ascii="Verdana" w:hAnsi="Verdana"/>
          <w:color w:val="808080"/>
          <w:kern w:val="0"/>
          <w:lang w:val="en-US"/>
        </w:rPr>
        <w:t xml:space="preserve"> para </w:t>
      </w:r>
      <w:proofErr w:type="spellStart"/>
      <w:r>
        <w:rPr>
          <w:rFonts w:ascii="Verdana" w:hAnsi="Verdana"/>
          <w:color w:val="808080"/>
          <w:kern w:val="0"/>
          <w:lang w:val="en-US"/>
        </w:rPr>
        <w:t>cliente</w:t>
      </w:r>
      <w:proofErr w:type="spellEnd"/>
      <w:r>
        <w:rPr>
          <w:rFonts w:ascii="Verdana" w:hAnsi="Verdana"/>
          <w:color w:val="808080"/>
          <w:kern w:val="0"/>
          <w:lang w:val="en-US"/>
        </w:rPr>
        <w:t xml:space="preserve"> </w:t>
      </w:r>
      <w:proofErr w:type="spellStart"/>
      <w:r>
        <w:rPr>
          <w:rFonts w:ascii="Verdana" w:hAnsi="Verdana"/>
          <w:color w:val="808080"/>
          <w:kern w:val="0"/>
          <w:lang w:val="en-US"/>
        </w:rPr>
        <w:t>Adtalem</w:t>
      </w:r>
      <w:proofErr w:type="spellEnd"/>
    </w:p>
    <w:p w14:paraId="3185E922" w14:textId="30EC9075" w:rsidR="00BE3903" w:rsidRDefault="00BE3903" w:rsidP="00BE3903">
      <w:pPr>
        <w:spacing w:before="220" w:after="60" w:line="400" w:lineRule="atLeast"/>
        <w:jc w:val="center"/>
        <w:rPr>
          <w:rFonts w:ascii="Arial Black" w:hAnsi="Arial Black"/>
          <w:color w:val="000000"/>
          <w:sz w:val="40"/>
          <w:szCs w:val="40"/>
          <w:lang w:val="en-US" w:eastAsia="pt-BR"/>
        </w:rPr>
      </w:pPr>
    </w:p>
    <w:p w14:paraId="7E6E93FE" w14:textId="73308004" w:rsidR="008E22C9" w:rsidRDefault="008E22C9" w:rsidP="00BE3903">
      <w:pPr>
        <w:spacing w:before="220" w:after="60" w:line="400" w:lineRule="atLeast"/>
        <w:jc w:val="center"/>
        <w:rPr>
          <w:rFonts w:ascii="Arial Black" w:hAnsi="Arial Black"/>
          <w:color w:val="000000"/>
          <w:sz w:val="40"/>
          <w:szCs w:val="40"/>
          <w:lang w:val="en-US" w:eastAsia="pt-BR"/>
        </w:rPr>
      </w:pPr>
    </w:p>
    <w:p w14:paraId="26AC0653" w14:textId="77777777" w:rsidR="008E22C9" w:rsidRDefault="008E22C9" w:rsidP="005C6AB9">
      <w:pPr>
        <w:spacing w:before="220" w:after="60" w:line="400" w:lineRule="atLeast"/>
        <w:rPr>
          <w:rFonts w:ascii="Arial Black" w:hAnsi="Arial Black"/>
          <w:color w:val="000000"/>
          <w:sz w:val="40"/>
          <w:szCs w:val="40"/>
          <w:lang w:val="en-US" w:eastAsia="pt-BR"/>
        </w:rPr>
      </w:pPr>
    </w:p>
    <w:p w14:paraId="5A551C9F" w14:textId="5BF5E572" w:rsidR="004D683A" w:rsidRDefault="00BE3903" w:rsidP="004D683A">
      <w:pPr>
        <w:spacing w:before="60" w:after="120" w:line="340" w:lineRule="atLeast"/>
        <w:jc w:val="center"/>
        <w:rPr>
          <w:rFonts w:cs="Arial"/>
          <w:color w:val="000000"/>
          <w:sz w:val="32"/>
          <w:szCs w:val="32"/>
          <w:lang w:eastAsia="pt-BR"/>
        </w:rPr>
      </w:pPr>
      <w:r w:rsidRPr="0078687B">
        <w:rPr>
          <w:rFonts w:cs="Arial"/>
          <w:color w:val="000000"/>
          <w:sz w:val="32"/>
          <w:szCs w:val="32"/>
          <w:lang w:eastAsia="pt-BR"/>
        </w:rPr>
        <w:t>Preparado pela</w:t>
      </w:r>
      <w:r w:rsidR="004D683A">
        <w:rPr>
          <w:rFonts w:cs="Arial"/>
          <w:color w:val="000000"/>
          <w:sz w:val="32"/>
          <w:szCs w:val="32"/>
          <w:lang w:eastAsia="pt-BR"/>
        </w:rPr>
        <w:t xml:space="preserve"> Equipe de Projetos </w:t>
      </w:r>
      <w:proofErr w:type="spellStart"/>
      <w:r w:rsidR="004D683A">
        <w:rPr>
          <w:rFonts w:cs="Arial"/>
          <w:color w:val="000000"/>
          <w:sz w:val="32"/>
          <w:szCs w:val="32"/>
          <w:lang w:eastAsia="pt-BR"/>
        </w:rPr>
        <w:t>Genesys</w:t>
      </w:r>
      <w:proofErr w:type="spellEnd"/>
      <w:r w:rsidR="004D683A">
        <w:rPr>
          <w:rFonts w:cs="Arial"/>
          <w:color w:val="000000"/>
          <w:sz w:val="32"/>
          <w:szCs w:val="32"/>
          <w:lang w:eastAsia="pt-BR"/>
        </w:rPr>
        <w:t xml:space="preserve"> Embratel</w:t>
      </w:r>
    </w:p>
    <w:p w14:paraId="2D21AD57" w14:textId="76C4BC29" w:rsidR="00BE3903" w:rsidRPr="0078687B" w:rsidRDefault="008E22C9" w:rsidP="004D683A">
      <w:pPr>
        <w:spacing w:before="60" w:after="120" w:line="340" w:lineRule="atLeast"/>
        <w:jc w:val="center"/>
        <w:rPr>
          <w:rFonts w:cs="Arial"/>
          <w:color w:val="000000"/>
          <w:lang w:eastAsia="pt-BR"/>
        </w:rPr>
      </w:pPr>
      <w:r>
        <w:rPr>
          <w:rFonts w:cs="Arial"/>
          <w:color w:val="000000"/>
          <w:sz w:val="32"/>
          <w:szCs w:val="32"/>
          <w:lang w:eastAsia="pt-BR"/>
        </w:rPr>
        <w:t>para</w:t>
      </w:r>
      <w:r w:rsidR="00BE3903" w:rsidRPr="0078687B">
        <w:rPr>
          <w:rFonts w:cs="Arial"/>
          <w:color w:val="000000"/>
          <w:sz w:val="32"/>
          <w:szCs w:val="32"/>
          <w:lang w:eastAsia="pt-BR"/>
        </w:rPr>
        <w:t> </w:t>
      </w:r>
      <w:r w:rsidR="008B7812">
        <w:rPr>
          <w:rFonts w:cs="Arial"/>
          <w:color w:val="000000"/>
          <w:sz w:val="32"/>
          <w:szCs w:val="32"/>
          <w:lang w:eastAsia="pt-BR"/>
        </w:rPr>
        <w:t xml:space="preserve">a </w:t>
      </w:r>
      <w:r w:rsidR="004D683A">
        <w:rPr>
          <w:rFonts w:cs="Arial"/>
          <w:color w:val="000000"/>
          <w:sz w:val="32"/>
          <w:szCs w:val="32"/>
          <w:lang w:eastAsia="pt-BR"/>
        </w:rPr>
        <w:t xml:space="preserve">Equipe de Operações </w:t>
      </w:r>
      <w:proofErr w:type="spellStart"/>
      <w:r w:rsidR="004D683A">
        <w:rPr>
          <w:rFonts w:cs="Arial"/>
          <w:color w:val="000000"/>
          <w:sz w:val="32"/>
          <w:szCs w:val="32"/>
          <w:lang w:eastAsia="pt-BR"/>
        </w:rPr>
        <w:t>Primesys</w:t>
      </w:r>
      <w:proofErr w:type="spellEnd"/>
      <w:r w:rsidR="004D683A">
        <w:rPr>
          <w:rFonts w:cs="Arial"/>
          <w:color w:val="000000"/>
          <w:sz w:val="32"/>
          <w:szCs w:val="32"/>
          <w:lang w:eastAsia="pt-BR"/>
        </w:rPr>
        <w:t>/Embratel</w:t>
      </w:r>
    </w:p>
    <w:p w14:paraId="0003BA0D" w14:textId="1B1FD380" w:rsidR="00BE3903" w:rsidRDefault="00BE3903" w:rsidP="00BE3903">
      <w:pPr>
        <w:pStyle w:val="SubtitleCover"/>
        <w:jc w:val="left"/>
      </w:pPr>
    </w:p>
    <w:p w14:paraId="2F01A59A" w14:textId="3AA2A7EE" w:rsidR="005B46A9" w:rsidRDefault="005B46A9" w:rsidP="005B46A9"/>
    <w:p w14:paraId="2ADE93AC" w14:textId="0C57FAE2" w:rsidR="00B7260C" w:rsidRDefault="00B7260C" w:rsidP="005B46A9"/>
    <w:p w14:paraId="26405AE3" w14:textId="0DEB8571" w:rsidR="00B7260C" w:rsidRDefault="00B7260C" w:rsidP="005B46A9"/>
    <w:p w14:paraId="1F6B04C3" w14:textId="77777777" w:rsidR="00B7260C" w:rsidRDefault="00B7260C" w:rsidP="005B46A9"/>
    <w:p w14:paraId="6AED7A0B" w14:textId="77777777" w:rsidR="005B46A9" w:rsidRPr="005B46A9" w:rsidRDefault="005B46A9" w:rsidP="005B46A9"/>
    <w:p w14:paraId="2A05373A" w14:textId="7CC34BE6" w:rsidR="00BE3903" w:rsidRPr="002719F9" w:rsidRDefault="00BE3903" w:rsidP="00BE3903"/>
    <w:p w14:paraId="25246FE2" w14:textId="4A1CA62A" w:rsidR="00BE3903" w:rsidRPr="0078687B" w:rsidRDefault="006B143F" w:rsidP="00BE3903">
      <w:pPr>
        <w:pStyle w:val="SubtitleCover"/>
      </w:pPr>
      <w:r w:rsidRPr="005708A9">
        <w:rPr>
          <w:rFonts w:cs="TTE27AE478t00"/>
          <w:noProof/>
          <w:color w:val="002060"/>
          <w:sz w:val="28"/>
          <w:szCs w:val="28"/>
          <w:lang w:eastAsia="pt-BR"/>
        </w:rPr>
        <w:drawing>
          <wp:anchor distT="0" distB="0" distL="114300" distR="114300" simplePos="0" relativeHeight="251657728" behindDoc="0" locked="0" layoutInCell="1" allowOverlap="1" wp14:anchorId="168C2252" wp14:editId="648A434B">
            <wp:simplePos x="0" y="0"/>
            <wp:positionH relativeFrom="column">
              <wp:posOffset>1655445</wp:posOffset>
            </wp:positionH>
            <wp:positionV relativeFrom="paragraph">
              <wp:posOffset>168275</wp:posOffset>
            </wp:positionV>
            <wp:extent cx="2950210" cy="960120"/>
            <wp:effectExtent l="0" t="0" r="2540" b="0"/>
            <wp:wrapSquare wrapText="bothSides"/>
            <wp:docPr id="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 descr="Geneys_logo_RGB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1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0D198A" w14:textId="51380C38" w:rsidR="00BE3903" w:rsidRPr="00E56238" w:rsidRDefault="00BE3903" w:rsidP="00E56238"/>
    <w:p w14:paraId="039984B3" w14:textId="1BD15E55" w:rsidR="00BE3903" w:rsidRDefault="00BE3903" w:rsidP="00BE3903">
      <w:pPr>
        <w:rPr>
          <w:rFonts w:cs="Arial"/>
          <w:szCs w:val="22"/>
        </w:rPr>
      </w:pPr>
    </w:p>
    <w:p w14:paraId="0A07C0BF" w14:textId="77777777" w:rsidR="008B7812" w:rsidRDefault="008B7812" w:rsidP="00BE3903">
      <w:pPr>
        <w:rPr>
          <w:rFonts w:cs="Arial"/>
          <w:szCs w:val="22"/>
        </w:rPr>
      </w:pPr>
    </w:p>
    <w:p w14:paraId="667A0D04" w14:textId="77777777" w:rsidR="008B7812" w:rsidRDefault="008B7812" w:rsidP="00BE3903">
      <w:pPr>
        <w:rPr>
          <w:rFonts w:cs="Arial"/>
          <w:szCs w:val="22"/>
        </w:rPr>
      </w:pPr>
    </w:p>
    <w:p w14:paraId="7352440B" w14:textId="77777777" w:rsidR="008B7812" w:rsidRDefault="008B7812" w:rsidP="00BE3903">
      <w:pPr>
        <w:rPr>
          <w:rFonts w:cs="Arial"/>
          <w:szCs w:val="22"/>
        </w:rPr>
      </w:pPr>
    </w:p>
    <w:p w14:paraId="360941EC" w14:textId="77777777" w:rsidR="008B7812" w:rsidRDefault="008B7812" w:rsidP="00BE3903">
      <w:pPr>
        <w:rPr>
          <w:rFonts w:cs="Arial"/>
          <w:szCs w:val="22"/>
        </w:rPr>
      </w:pPr>
    </w:p>
    <w:p w14:paraId="1C32D22E" w14:textId="77777777" w:rsidR="008B7812" w:rsidRDefault="008B7812" w:rsidP="00BE3903">
      <w:pPr>
        <w:rPr>
          <w:rFonts w:cs="Arial"/>
          <w:szCs w:val="22"/>
        </w:rPr>
      </w:pPr>
    </w:p>
    <w:p w14:paraId="64B5E136" w14:textId="77777777" w:rsidR="008B7812" w:rsidRDefault="008B7812" w:rsidP="00BE3903">
      <w:pPr>
        <w:rPr>
          <w:rFonts w:cs="Arial"/>
          <w:szCs w:val="22"/>
        </w:rPr>
      </w:pPr>
    </w:p>
    <w:p w14:paraId="20434458" w14:textId="77777777" w:rsidR="00BE3903" w:rsidRPr="0078687B" w:rsidRDefault="00BE3903" w:rsidP="00BE3903">
      <w:pPr>
        <w:rPr>
          <w:rFonts w:cs="Arial"/>
          <w:szCs w:val="22"/>
        </w:rPr>
        <w:sectPr w:rsidR="00BE3903" w:rsidRPr="0078687B" w:rsidSect="002843F9">
          <w:headerReference w:type="default" r:id="rId10"/>
          <w:footerReference w:type="default" r:id="rId11"/>
          <w:pgSz w:w="11904" w:h="16836" w:code="1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7BFD9CCD" w14:textId="0558745D" w:rsidR="00BE3903" w:rsidRPr="0016036B" w:rsidRDefault="0016036B" w:rsidP="00BE3903">
      <w:pPr>
        <w:pStyle w:val="Subttulo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lastRenderedPageBreak/>
        <w:t>ÍNDICE</w:t>
      </w:r>
    </w:p>
    <w:p w14:paraId="68A8EAF7" w14:textId="77777777" w:rsidR="0016036B" w:rsidRPr="0016036B" w:rsidRDefault="0016036B" w:rsidP="0016036B"/>
    <w:bookmarkStart w:id="0" w:name="OLE_LINK1"/>
    <w:bookmarkStart w:id="1" w:name="OLE_LINK2"/>
    <w:p w14:paraId="22B7CCDB" w14:textId="52F40F8F" w:rsidR="00B91E6D" w:rsidRDefault="00BE3903">
      <w:pPr>
        <w:pStyle w:val="Sumrio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pt-BR"/>
        </w:rPr>
      </w:pPr>
      <w:r w:rsidRPr="0078687B">
        <w:rPr>
          <w:b/>
        </w:rPr>
        <w:fldChar w:fldCharType="begin"/>
      </w:r>
      <w:r w:rsidRPr="0078687B">
        <w:rPr>
          <w:b/>
        </w:rPr>
        <w:instrText xml:space="preserve"> TOC \o "1-3" \h \z \u </w:instrText>
      </w:r>
      <w:r w:rsidRPr="0078687B">
        <w:rPr>
          <w:b/>
        </w:rPr>
        <w:fldChar w:fldCharType="separate"/>
      </w:r>
      <w:hyperlink w:anchor="_Toc488424292" w:history="1"/>
    </w:p>
    <w:p w14:paraId="003AA130" w14:textId="67930235" w:rsidR="00B91E6D" w:rsidRDefault="004C0455">
      <w:pPr>
        <w:pStyle w:val="Sumrio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pt-BR"/>
        </w:rPr>
      </w:pPr>
      <w:hyperlink w:anchor="_Toc488424293" w:history="1">
        <w:r w:rsidR="002F682B">
          <w:rPr>
            <w:rStyle w:val="Hyperlink"/>
            <w:noProof/>
          </w:rPr>
          <w:t>1</w:t>
        </w:r>
        <w:r w:rsidR="00B91E6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pt-BR"/>
          </w:rPr>
          <w:tab/>
        </w:r>
        <w:r w:rsidR="00B91E6D" w:rsidRPr="00E122B7">
          <w:rPr>
            <w:rStyle w:val="Hyperlink"/>
            <w:noProof/>
          </w:rPr>
          <w:t>Objetivo</w:t>
        </w:r>
        <w:r w:rsidR="00B91E6D">
          <w:rPr>
            <w:noProof/>
            <w:webHidden/>
          </w:rPr>
          <w:tab/>
        </w:r>
        <w:r w:rsidR="001840F1">
          <w:rPr>
            <w:noProof/>
            <w:webHidden/>
          </w:rPr>
          <w:t>3</w:t>
        </w:r>
      </w:hyperlink>
    </w:p>
    <w:p w14:paraId="644667AE" w14:textId="49E733CB" w:rsidR="00B91E6D" w:rsidRDefault="004C0455">
      <w:pPr>
        <w:pStyle w:val="Sumrio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pt-BR"/>
        </w:rPr>
      </w:pPr>
      <w:hyperlink w:anchor="_Toc488424294" w:history="1">
        <w:r w:rsidR="009A01E8">
          <w:rPr>
            <w:rStyle w:val="Hyperlink"/>
            <w:noProof/>
          </w:rPr>
          <w:t>2</w:t>
        </w:r>
        <w:r w:rsidR="00B91E6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pt-BR"/>
          </w:rPr>
          <w:tab/>
        </w:r>
        <w:r w:rsidR="00B91E6D" w:rsidRPr="00E122B7">
          <w:rPr>
            <w:rStyle w:val="Hyperlink"/>
            <w:noProof/>
          </w:rPr>
          <w:t>Premissas</w:t>
        </w:r>
        <w:r w:rsidR="00B91E6D">
          <w:rPr>
            <w:noProof/>
            <w:webHidden/>
          </w:rPr>
          <w:tab/>
        </w:r>
        <w:r w:rsidR="001840F1">
          <w:rPr>
            <w:noProof/>
            <w:webHidden/>
          </w:rPr>
          <w:t>3</w:t>
        </w:r>
      </w:hyperlink>
    </w:p>
    <w:p w14:paraId="7C0475B8" w14:textId="2A1F29FA" w:rsidR="00B91E6D" w:rsidRDefault="004C0455">
      <w:pPr>
        <w:pStyle w:val="Sumrio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pt-BR"/>
        </w:rPr>
      </w:pPr>
      <w:hyperlink w:anchor="_Toc488424295" w:history="1">
        <w:r w:rsidR="009A01E8">
          <w:rPr>
            <w:rStyle w:val="Hyperlink"/>
            <w:noProof/>
          </w:rPr>
          <w:t>3</w:t>
        </w:r>
        <w:r w:rsidR="00B91E6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pt-BR"/>
          </w:rPr>
          <w:tab/>
        </w:r>
        <w:r w:rsidR="00B91E6D" w:rsidRPr="00E122B7">
          <w:rPr>
            <w:rStyle w:val="Hyperlink"/>
            <w:noProof/>
          </w:rPr>
          <w:t>Público Alvo</w:t>
        </w:r>
        <w:r w:rsidR="00B91E6D">
          <w:rPr>
            <w:noProof/>
            <w:webHidden/>
          </w:rPr>
          <w:tab/>
        </w:r>
        <w:r w:rsidR="001840F1">
          <w:rPr>
            <w:noProof/>
            <w:webHidden/>
          </w:rPr>
          <w:t>3</w:t>
        </w:r>
      </w:hyperlink>
    </w:p>
    <w:p w14:paraId="52251791" w14:textId="1E647333" w:rsidR="00B91E6D" w:rsidRDefault="004C0455">
      <w:pPr>
        <w:pStyle w:val="Sumrio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pt-BR"/>
        </w:rPr>
      </w:pPr>
      <w:hyperlink w:anchor="_Toc488424296" w:history="1">
        <w:r w:rsidR="009A01E8">
          <w:rPr>
            <w:rStyle w:val="Hyperlink"/>
            <w:noProof/>
          </w:rPr>
          <w:t>4</w:t>
        </w:r>
        <w:r w:rsidR="00B91E6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pt-BR"/>
          </w:rPr>
          <w:tab/>
        </w:r>
        <w:r w:rsidR="001840F1">
          <w:rPr>
            <w:rStyle w:val="Hyperlink"/>
            <w:noProof/>
          </w:rPr>
          <w:t>Programação GMUD</w:t>
        </w:r>
        <w:r w:rsidR="00B91E6D">
          <w:rPr>
            <w:noProof/>
            <w:webHidden/>
          </w:rPr>
          <w:tab/>
        </w:r>
        <w:r w:rsidR="001840F1">
          <w:rPr>
            <w:noProof/>
            <w:webHidden/>
          </w:rPr>
          <w:t>4</w:t>
        </w:r>
      </w:hyperlink>
    </w:p>
    <w:p w14:paraId="37C0F5DE" w14:textId="7F716D79" w:rsidR="001840F1" w:rsidRDefault="004C0455">
      <w:pPr>
        <w:pStyle w:val="Sumrio2"/>
        <w:rPr>
          <w:noProof/>
        </w:rPr>
      </w:pPr>
      <w:hyperlink w:anchor="_Toc488424297" w:history="1">
        <w:r w:rsidR="00342DCB">
          <w:rPr>
            <w:rStyle w:val="Hyperlink"/>
            <w:noProof/>
          </w:rPr>
          <w:t>4</w:t>
        </w:r>
        <w:r w:rsidR="00B91E6D" w:rsidRPr="00E122B7">
          <w:rPr>
            <w:rStyle w:val="Hyperlink"/>
            <w:noProof/>
          </w:rPr>
          <w:t>.1</w:t>
        </w:r>
        <w:r w:rsidR="00B91E6D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5C6AB9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 xml:space="preserve">Alteração de </w:t>
        </w:r>
        <w:r w:rsidR="002F682B">
          <w:rPr>
            <w:rStyle w:val="Hyperlink"/>
            <w:noProof/>
          </w:rPr>
          <w:t>Rotas</w:t>
        </w:r>
        <w:r w:rsidR="00ED1FB1">
          <w:rPr>
            <w:rStyle w:val="Hyperlink"/>
            <w:noProof/>
          </w:rPr>
          <w:t xml:space="preserve"> para cliente Adtalem</w:t>
        </w:r>
        <w:r w:rsidR="00B91E6D">
          <w:rPr>
            <w:noProof/>
            <w:webHidden/>
          </w:rPr>
          <w:tab/>
        </w:r>
        <w:r w:rsidR="005C6AB9">
          <w:rPr>
            <w:noProof/>
            <w:webHidden/>
          </w:rPr>
          <w:t>4</w:t>
        </w:r>
      </w:hyperlink>
    </w:p>
    <w:p w14:paraId="75C571D6" w14:textId="0BDC63D1" w:rsidR="005F1E76" w:rsidRPr="005F1E76" w:rsidRDefault="004C0455" w:rsidP="005F1E76">
      <w:pPr>
        <w:pStyle w:val="Sumrio1"/>
        <w:rPr>
          <w:noProof/>
        </w:rPr>
      </w:pPr>
      <w:hyperlink w:anchor="_Toc488424296" w:history="1">
        <w:r w:rsidR="005F1E76">
          <w:rPr>
            <w:rStyle w:val="Hyperlink"/>
            <w:noProof/>
          </w:rPr>
          <w:t>5</w:t>
        </w:r>
        <w:r w:rsidR="005F1E76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pt-BR"/>
          </w:rPr>
          <w:tab/>
        </w:r>
        <w:r w:rsidR="005F1E76">
          <w:rPr>
            <w:rStyle w:val="Hyperlink"/>
            <w:noProof/>
          </w:rPr>
          <w:t>Testes</w:t>
        </w:r>
        <w:r w:rsidR="005F1E76">
          <w:rPr>
            <w:noProof/>
            <w:webHidden/>
          </w:rPr>
          <w:tab/>
        </w:r>
      </w:hyperlink>
      <w:r w:rsidR="00F26628">
        <w:rPr>
          <w:noProof/>
        </w:rPr>
        <w:t>11</w:t>
      </w:r>
    </w:p>
    <w:p w14:paraId="01506AFD" w14:textId="561EA5F4" w:rsidR="00B91E6D" w:rsidRDefault="005F1E76">
      <w:pPr>
        <w:pStyle w:val="Sumrio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pt-BR"/>
        </w:rPr>
      </w:pPr>
      <w:r>
        <w:t>6</w:t>
      </w:r>
      <w:hyperlink w:anchor="_Toc488424300" w:history="1">
        <w:r w:rsidR="00B91E6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pt-BR"/>
          </w:rPr>
          <w:tab/>
        </w:r>
        <w:r w:rsidR="002F682B">
          <w:rPr>
            <w:rStyle w:val="Hyperlink"/>
            <w:noProof/>
          </w:rPr>
          <w:t>Rollback</w:t>
        </w:r>
        <w:r w:rsidR="00B91E6D">
          <w:rPr>
            <w:noProof/>
            <w:webHidden/>
          </w:rPr>
          <w:tab/>
        </w:r>
        <w:r>
          <w:rPr>
            <w:noProof/>
            <w:webHidden/>
          </w:rPr>
          <w:t>11</w:t>
        </w:r>
      </w:hyperlink>
    </w:p>
    <w:p w14:paraId="7C31EAA2" w14:textId="3955A2F4" w:rsidR="00B91E6D" w:rsidRDefault="00B91E6D">
      <w:pPr>
        <w:pStyle w:val="Sumrio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pt-BR"/>
        </w:rPr>
      </w:pPr>
    </w:p>
    <w:p w14:paraId="7553F20D" w14:textId="3836A07E" w:rsidR="00BE3903" w:rsidRPr="0078687B" w:rsidRDefault="00BE3903" w:rsidP="007E4092">
      <w:r w:rsidRPr="0078687B">
        <w:rPr>
          <w:rFonts w:ascii="Arial Black" w:hAnsi="Arial Black"/>
          <w:b/>
        </w:rPr>
        <w:fldChar w:fldCharType="end"/>
      </w:r>
      <w:bookmarkEnd w:id="0"/>
      <w:bookmarkEnd w:id="1"/>
    </w:p>
    <w:p w14:paraId="40F33DF6" w14:textId="77777777" w:rsidR="002843F9" w:rsidRDefault="002843F9">
      <w:pPr>
        <w:rPr>
          <w:rFonts w:ascii="Arial Black" w:hAnsi="Arial Black"/>
          <w:color w:val="FFFFFF"/>
          <w:kern w:val="20"/>
          <w:sz w:val="24"/>
          <w:szCs w:val="24"/>
        </w:rPr>
      </w:pPr>
      <w:bookmarkStart w:id="2" w:name="_Ref156116522"/>
      <w:bookmarkStart w:id="3" w:name="_Ref156116560"/>
      <w:bookmarkStart w:id="4" w:name="_Ref156116575"/>
      <w:bookmarkStart w:id="5" w:name="_Ref156116594"/>
      <w:bookmarkStart w:id="6" w:name="OLE_LINK8"/>
      <w:bookmarkStart w:id="7" w:name="OLE_LINK9"/>
      <w:r>
        <w:br w:type="page"/>
      </w:r>
    </w:p>
    <w:p w14:paraId="446012F0" w14:textId="4BF55FC2" w:rsidR="00D521D9" w:rsidRDefault="002F682B" w:rsidP="002F682B">
      <w:pPr>
        <w:pStyle w:val="Ttulo1"/>
        <w:numPr>
          <w:ilvl w:val="0"/>
          <w:numId w:val="0"/>
        </w:numPr>
        <w:ind w:left="142"/>
      </w:pPr>
      <w:bookmarkStart w:id="8" w:name="_Toc488424293"/>
      <w:bookmarkStart w:id="9" w:name="_Toc343261579"/>
      <w:bookmarkEnd w:id="2"/>
      <w:bookmarkEnd w:id="3"/>
      <w:bookmarkEnd w:id="4"/>
      <w:bookmarkEnd w:id="5"/>
      <w:r>
        <w:lastRenderedPageBreak/>
        <w:t>1</w:t>
      </w:r>
      <w:r>
        <w:tab/>
      </w:r>
      <w:r w:rsidR="00D521D9">
        <w:t>Objetivo</w:t>
      </w:r>
      <w:bookmarkEnd w:id="8"/>
    </w:p>
    <w:p w14:paraId="7F743D2B" w14:textId="473FCBB0" w:rsidR="00770A8A" w:rsidRDefault="00D521D9" w:rsidP="009165FF">
      <w:pPr>
        <w:spacing w:line="360" w:lineRule="auto"/>
        <w:ind w:left="142"/>
        <w:jc w:val="both"/>
      </w:pPr>
      <w:r>
        <w:t xml:space="preserve">O objetivo deste documento é especificar quais serão as </w:t>
      </w:r>
      <w:r w:rsidR="002F682B">
        <w:t xml:space="preserve">configurações </w:t>
      </w:r>
      <w:r>
        <w:t xml:space="preserve">a serem </w:t>
      </w:r>
      <w:r w:rsidR="002F682B">
        <w:t xml:space="preserve">executadas </w:t>
      </w:r>
      <w:r>
        <w:t>p</w:t>
      </w:r>
      <w:r w:rsidR="002F682B">
        <w:t xml:space="preserve">ela equipe de Operações </w:t>
      </w:r>
      <w:proofErr w:type="spellStart"/>
      <w:r w:rsidR="002F682B">
        <w:t>Prymesys</w:t>
      </w:r>
      <w:proofErr w:type="spellEnd"/>
      <w:r w:rsidR="002F682B">
        <w:t>/Embratel na GMUD em questão para</w:t>
      </w:r>
      <w:r>
        <w:t xml:space="preserve"> atender os requisitos do projeto cujo escopo é</w:t>
      </w:r>
      <w:r w:rsidR="00770A8A">
        <w:t xml:space="preserve"> </w:t>
      </w:r>
      <w:r w:rsidR="009165FF">
        <w:t xml:space="preserve">o desenvolvimento e implantação das funcionalidades de </w:t>
      </w:r>
      <w:proofErr w:type="spellStart"/>
      <w:proofErr w:type="gramStart"/>
      <w:r w:rsidR="009165FF">
        <w:t>CallCenter</w:t>
      </w:r>
      <w:proofErr w:type="spellEnd"/>
      <w:r w:rsidR="009165FF">
        <w:t xml:space="preserve"> .</w:t>
      </w:r>
      <w:proofErr w:type="gramEnd"/>
    </w:p>
    <w:p w14:paraId="1954BD16" w14:textId="77777777" w:rsidR="00A52A46" w:rsidRDefault="00A52A46" w:rsidP="009165FF">
      <w:pPr>
        <w:spacing w:line="360" w:lineRule="auto"/>
        <w:ind w:left="142"/>
      </w:pPr>
    </w:p>
    <w:p w14:paraId="00C8F0EC" w14:textId="77777777" w:rsidR="00A52A46" w:rsidRPr="007D6FAD" w:rsidRDefault="00A52A46" w:rsidP="009165FF">
      <w:pPr>
        <w:ind w:left="142"/>
        <w:jc w:val="both"/>
      </w:pPr>
    </w:p>
    <w:p w14:paraId="7748D78D" w14:textId="56422F3B" w:rsidR="000C1574" w:rsidRPr="00D521D9" w:rsidRDefault="002F682B" w:rsidP="00BE6B1A">
      <w:pPr>
        <w:pStyle w:val="Ttulo1"/>
        <w:numPr>
          <w:ilvl w:val="0"/>
          <w:numId w:val="17"/>
        </w:numPr>
      </w:pPr>
      <w:bookmarkStart w:id="10" w:name="_Toc488424294"/>
      <w:bookmarkEnd w:id="6"/>
      <w:bookmarkEnd w:id="7"/>
      <w:bookmarkEnd w:id="9"/>
      <w:r>
        <w:t xml:space="preserve"> </w:t>
      </w:r>
      <w:r w:rsidR="00D521D9">
        <w:t>Premissas</w:t>
      </w:r>
      <w:bookmarkEnd w:id="10"/>
    </w:p>
    <w:p w14:paraId="54797CC5" w14:textId="40C9181A" w:rsidR="00D521D9" w:rsidRDefault="00D521D9" w:rsidP="002F682B">
      <w:pPr>
        <w:spacing w:line="360" w:lineRule="auto"/>
        <w:ind w:left="142"/>
        <w:jc w:val="both"/>
      </w:pPr>
      <w:r>
        <w:t xml:space="preserve">A </w:t>
      </w:r>
      <w:r w:rsidR="002F682B">
        <w:t xml:space="preserve">equipe de Operações </w:t>
      </w:r>
      <w:proofErr w:type="spellStart"/>
      <w:r w:rsidR="002F682B">
        <w:t>Pryimesys</w:t>
      </w:r>
      <w:proofErr w:type="spellEnd"/>
      <w:r w:rsidR="002F682B">
        <w:t xml:space="preserve">/Embratel </w:t>
      </w:r>
      <w:r>
        <w:t xml:space="preserve">deverá </w:t>
      </w:r>
      <w:r w:rsidR="002F682B">
        <w:t xml:space="preserve">configurar a plataforma em questão conforme </w:t>
      </w:r>
      <w:proofErr w:type="spellStart"/>
      <w:r w:rsidR="002F682B">
        <w:t>descrtio</w:t>
      </w:r>
      <w:proofErr w:type="spellEnd"/>
      <w:r w:rsidR="002F682B">
        <w:t xml:space="preserve"> neste documento</w:t>
      </w:r>
      <w:r>
        <w:t xml:space="preserve"> e</w:t>
      </w:r>
      <w:r w:rsidR="002F682B">
        <w:t xml:space="preserve"> oferecer</w:t>
      </w:r>
      <w:r>
        <w:t xml:space="preserve"> </w:t>
      </w:r>
      <w:r w:rsidRPr="000E70B6">
        <w:rPr>
          <w:b/>
          <w:bCs/>
        </w:rPr>
        <w:t xml:space="preserve">acessos </w:t>
      </w:r>
      <w:r w:rsidR="002F682B" w:rsidRPr="000E70B6">
        <w:rPr>
          <w:b/>
          <w:bCs/>
        </w:rPr>
        <w:t>de visualização</w:t>
      </w:r>
      <w:r w:rsidR="002F682B">
        <w:t xml:space="preserve"> </w:t>
      </w:r>
      <w:r>
        <w:t>ao ambiente de produção</w:t>
      </w:r>
      <w:r w:rsidR="009165FF">
        <w:t>.</w:t>
      </w:r>
    </w:p>
    <w:p w14:paraId="53B48584" w14:textId="77777777" w:rsidR="00D521D9" w:rsidRDefault="00D521D9" w:rsidP="009165FF">
      <w:pPr>
        <w:spacing w:line="360" w:lineRule="auto"/>
        <w:ind w:left="142"/>
        <w:jc w:val="both"/>
      </w:pPr>
    </w:p>
    <w:p w14:paraId="59948E59" w14:textId="35F2DE3E" w:rsidR="00D521D9" w:rsidRDefault="009165FF" w:rsidP="009165FF">
      <w:pPr>
        <w:spacing w:line="360" w:lineRule="auto"/>
        <w:ind w:left="142"/>
        <w:jc w:val="both"/>
      </w:pPr>
      <w:r>
        <w:t xml:space="preserve">Qualquer mudança que implica um risco de </w:t>
      </w:r>
      <w:r w:rsidR="00D521D9" w:rsidRPr="00604907">
        <w:t xml:space="preserve">gerar indisponibilidade ou degradação </w:t>
      </w:r>
      <w:proofErr w:type="gramStart"/>
      <w:r w:rsidR="00D521D9" w:rsidRPr="00604907">
        <w:t>dos ambiente</w:t>
      </w:r>
      <w:proofErr w:type="gramEnd"/>
      <w:r>
        <w:t xml:space="preserve"> de produção, ser</w:t>
      </w:r>
      <w:r w:rsidR="00A41615">
        <w:t xml:space="preserve">á alinhada com </w:t>
      </w:r>
      <w:r>
        <w:t>o cliente para operar dentro de janelas de mudanças.</w:t>
      </w:r>
    </w:p>
    <w:p w14:paraId="3325DE99" w14:textId="77777777" w:rsidR="00D521D9" w:rsidRPr="00635270" w:rsidRDefault="00D521D9" w:rsidP="009165FF">
      <w:pPr>
        <w:spacing w:line="360" w:lineRule="auto"/>
        <w:ind w:left="142"/>
        <w:jc w:val="both"/>
      </w:pPr>
    </w:p>
    <w:p w14:paraId="5B2DA610" w14:textId="7F8BE157" w:rsidR="00241B55" w:rsidRDefault="00241B55" w:rsidP="00344603">
      <w:pPr>
        <w:spacing w:line="360" w:lineRule="auto"/>
        <w:jc w:val="both"/>
      </w:pPr>
    </w:p>
    <w:p w14:paraId="01489141" w14:textId="77777777" w:rsidR="00241B55" w:rsidRDefault="00241B55" w:rsidP="009165FF">
      <w:pPr>
        <w:ind w:left="142" w:firstLine="60"/>
      </w:pPr>
    </w:p>
    <w:p w14:paraId="318EFA3B" w14:textId="5683F111" w:rsidR="00241B55" w:rsidRDefault="00D521D9" w:rsidP="00BE6B1A">
      <w:pPr>
        <w:pStyle w:val="Ttulo1"/>
        <w:numPr>
          <w:ilvl w:val="0"/>
          <w:numId w:val="17"/>
        </w:numPr>
      </w:pPr>
      <w:bookmarkStart w:id="11" w:name="_Toc488424295"/>
      <w:r>
        <w:t>Público Alvo</w:t>
      </w:r>
      <w:bookmarkEnd w:id="11"/>
    </w:p>
    <w:p w14:paraId="1A2B57B5" w14:textId="77777777" w:rsidR="000E70B6" w:rsidRDefault="00D521D9" w:rsidP="009165FF">
      <w:pPr>
        <w:autoSpaceDE w:val="0"/>
        <w:autoSpaceDN w:val="0"/>
        <w:adjustRightInd w:val="0"/>
        <w:spacing w:line="360" w:lineRule="auto"/>
        <w:ind w:left="142"/>
        <w:jc w:val="both"/>
        <w:rPr>
          <w:rFonts w:cs="Arial"/>
        </w:rPr>
      </w:pPr>
      <w:r w:rsidRPr="00A62A85">
        <w:rPr>
          <w:rFonts w:cs="Arial"/>
        </w:rPr>
        <w:t xml:space="preserve">Este documento destina-se aos </w:t>
      </w:r>
      <w:r w:rsidR="000E70B6">
        <w:rPr>
          <w:rFonts w:cs="Arial"/>
        </w:rPr>
        <w:t xml:space="preserve">analistas, </w:t>
      </w:r>
      <w:r w:rsidRPr="00A62A85">
        <w:rPr>
          <w:rFonts w:cs="Arial"/>
        </w:rPr>
        <w:t>desenvolvedores</w:t>
      </w:r>
      <w:r w:rsidR="000E70B6">
        <w:rPr>
          <w:rFonts w:cs="Arial"/>
        </w:rPr>
        <w:t xml:space="preserve"> e</w:t>
      </w:r>
      <w:r w:rsidRPr="00A62A85">
        <w:rPr>
          <w:rFonts w:cs="Arial"/>
        </w:rPr>
        <w:t xml:space="preserve"> gerentes de projeto,</w:t>
      </w:r>
      <w:r>
        <w:rPr>
          <w:rFonts w:cs="Arial"/>
        </w:rPr>
        <w:t xml:space="preserve"> </w:t>
      </w:r>
      <w:r w:rsidRPr="00A62A85">
        <w:rPr>
          <w:rFonts w:cs="Arial"/>
        </w:rPr>
        <w:t>responsáveis por teste</w:t>
      </w:r>
      <w:r w:rsidR="00B91A88">
        <w:rPr>
          <w:rFonts w:cs="Arial"/>
        </w:rPr>
        <w:t>s</w:t>
      </w:r>
      <w:r w:rsidR="000E70B6">
        <w:rPr>
          <w:rFonts w:cs="Arial"/>
        </w:rPr>
        <w:t xml:space="preserve"> do projeto em questão</w:t>
      </w:r>
      <w:r w:rsidRPr="00A62A85">
        <w:rPr>
          <w:rFonts w:cs="Arial"/>
        </w:rPr>
        <w:t>.</w:t>
      </w:r>
      <w:r w:rsidR="000E70B6">
        <w:rPr>
          <w:rFonts w:cs="Arial"/>
        </w:rPr>
        <w:t xml:space="preserve"> </w:t>
      </w:r>
    </w:p>
    <w:p w14:paraId="5769505C" w14:textId="77777777" w:rsidR="000E70B6" w:rsidRDefault="000E70B6" w:rsidP="009165FF">
      <w:pPr>
        <w:autoSpaceDE w:val="0"/>
        <w:autoSpaceDN w:val="0"/>
        <w:adjustRightInd w:val="0"/>
        <w:spacing w:line="360" w:lineRule="auto"/>
        <w:ind w:left="142"/>
        <w:jc w:val="both"/>
        <w:rPr>
          <w:rFonts w:cs="Arial"/>
        </w:rPr>
      </w:pPr>
    </w:p>
    <w:p w14:paraId="3F2666F4" w14:textId="0B7061B6" w:rsidR="000E70B6" w:rsidRDefault="00D521D9" w:rsidP="009165FF">
      <w:pPr>
        <w:autoSpaceDE w:val="0"/>
        <w:autoSpaceDN w:val="0"/>
        <w:adjustRightInd w:val="0"/>
        <w:spacing w:line="360" w:lineRule="auto"/>
        <w:ind w:left="142"/>
        <w:jc w:val="both"/>
        <w:rPr>
          <w:rFonts w:cs="Arial"/>
        </w:rPr>
      </w:pPr>
      <w:r w:rsidRPr="00A62A85">
        <w:rPr>
          <w:rFonts w:cs="Arial"/>
        </w:rPr>
        <w:t>O documento explica</w:t>
      </w:r>
      <w:r w:rsidR="000E70B6">
        <w:rPr>
          <w:rFonts w:cs="Arial"/>
        </w:rPr>
        <w:t xml:space="preserve"> </w:t>
      </w:r>
      <w:r w:rsidRPr="00A62A85">
        <w:rPr>
          <w:rFonts w:cs="Arial"/>
        </w:rPr>
        <w:t>tecnicamente</w:t>
      </w:r>
      <w:r>
        <w:rPr>
          <w:rFonts w:cs="Arial"/>
        </w:rPr>
        <w:t>,</w:t>
      </w:r>
      <w:r w:rsidRPr="00A62A85">
        <w:rPr>
          <w:rFonts w:cs="Arial"/>
        </w:rPr>
        <w:t xml:space="preserve"> qua</w:t>
      </w:r>
      <w:r w:rsidR="000E70B6">
        <w:rPr>
          <w:rFonts w:cs="Arial"/>
        </w:rPr>
        <w:t>l será o passo-a-passo da</w:t>
      </w:r>
      <w:r w:rsidRPr="00A62A85">
        <w:rPr>
          <w:rFonts w:cs="Arial"/>
        </w:rPr>
        <w:t>s c</w:t>
      </w:r>
      <w:r w:rsidR="000E70B6">
        <w:rPr>
          <w:rFonts w:cs="Arial"/>
        </w:rPr>
        <w:t xml:space="preserve">onfigurações a serem realizadas nesta GMUD pela equipe de Operações </w:t>
      </w:r>
      <w:proofErr w:type="spellStart"/>
      <w:r w:rsidR="000E70B6">
        <w:rPr>
          <w:rFonts w:cs="Arial"/>
        </w:rPr>
        <w:t>Pirymesys</w:t>
      </w:r>
      <w:proofErr w:type="spellEnd"/>
      <w:r w:rsidR="000E70B6">
        <w:rPr>
          <w:rFonts w:cs="Arial"/>
        </w:rPr>
        <w:t>/Embratel</w:t>
      </w:r>
      <w:r w:rsidRPr="00A62A85">
        <w:rPr>
          <w:rFonts w:cs="Arial"/>
        </w:rPr>
        <w:t xml:space="preserve">. </w:t>
      </w:r>
    </w:p>
    <w:p w14:paraId="716145BA" w14:textId="3BBCDCC4" w:rsidR="008E22C9" w:rsidRDefault="008E22C9" w:rsidP="009165FF">
      <w:pPr>
        <w:autoSpaceDE w:val="0"/>
        <w:autoSpaceDN w:val="0"/>
        <w:adjustRightInd w:val="0"/>
        <w:spacing w:line="360" w:lineRule="auto"/>
        <w:ind w:left="142"/>
        <w:jc w:val="both"/>
        <w:rPr>
          <w:rFonts w:cs="Arial"/>
        </w:rPr>
      </w:pPr>
    </w:p>
    <w:p w14:paraId="576E3021" w14:textId="39395587" w:rsidR="008E22C9" w:rsidRDefault="008E22C9" w:rsidP="009165FF">
      <w:pPr>
        <w:autoSpaceDE w:val="0"/>
        <w:autoSpaceDN w:val="0"/>
        <w:adjustRightInd w:val="0"/>
        <w:spacing w:line="360" w:lineRule="auto"/>
        <w:ind w:left="142"/>
        <w:jc w:val="both"/>
        <w:rPr>
          <w:rFonts w:cs="Arial"/>
        </w:rPr>
      </w:pPr>
    </w:p>
    <w:p w14:paraId="6792F954" w14:textId="0C73EAD4" w:rsidR="008E22C9" w:rsidRDefault="008E22C9" w:rsidP="009165FF">
      <w:pPr>
        <w:autoSpaceDE w:val="0"/>
        <w:autoSpaceDN w:val="0"/>
        <w:adjustRightInd w:val="0"/>
        <w:spacing w:line="360" w:lineRule="auto"/>
        <w:ind w:left="142"/>
        <w:jc w:val="both"/>
        <w:rPr>
          <w:rFonts w:cs="Arial"/>
        </w:rPr>
      </w:pPr>
    </w:p>
    <w:p w14:paraId="56047C4A" w14:textId="05210258" w:rsidR="008E22C9" w:rsidRDefault="008E22C9" w:rsidP="009165FF">
      <w:pPr>
        <w:autoSpaceDE w:val="0"/>
        <w:autoSpaceDN w:val="0"/>
        <w:adjustRightInd w:val="0"/>
        <w:spacing w:line="360" w:lineRule="auto"/>
        <w:ind w:left="142"/>
        <w:jc w:val="both"/>
        <w:rPr>
          <w:rFonts w:cs="Arial"/>
        </w:rPr>
      </w:pPr>
    </w:p>
    <w:p w14:paraId="5E63AD2E" w14:textId="30F794EE" w:rsidR="008E22C9" w:rsidRDefault="008E22C9" w:rsidP="009165FF">
      <w:pPr>
        <w:autoSpaceDE w:val="0"/>
        <w:autoSpaceDN w:val="0"/>
        <w:adjustRightInd w:val="0"/>
        <w:spacing w:line="360" w:lineRule="auto"/>
        <w:ind w:left="142"/>
        <w:jc w:val="both"/>
        <w:rPr>
          <w:rFonts w:cs="Arial"/>
        </w:rPr>
      </w:pPr>
    </w:p>
    <w:p w14:paraId="2519326C" w14:textId="52B02968" w:rsidR="008E22C9" w:rsidRDefault="008E22C9" w:rsidP="009165FF">
      <w:pPr>
        <w:autoSpaceDE w:val="0"/>
        <w:autoSpaceDN w:val="0"/>
        <w:adjustRightInd w:val="0"/>
        <w:spacing w:line="360" w:lineRule="auto"/>
        <w:ind w:left="142"/>
        <w:jc w:val="both"/>
        <w:rPr>
          <w:rFonts w:cs="Arial"/>
        </w:rPr>
      </w:pPr>
    </w:p>
    <w:p w14:paraId="4B316242" w14:textId="409351E6" w:rsidR="008E22C9" w:rsidRDefault="008E22C9" w:rsidP="009165FF">
      <w:pPr>
        <w:autoSpaceDE w:val="0"/>
        <w:autoSpaceDN w:val="0"/>
        <w:adjustRightInd w:val="0"/>
        <w:spacing w:line="360" w:lineRule="auto"/>
        <w:ind w:left="142"/>
        <w:jc w:val="both"/>
        <w:rPr>
          <w:rFonts w:cs="Arial"/>
        </w:rPr>
      </w:pPr>
    </w:p>
    <w:p w14:paraId="6EB9A8D0" w14:textId="638E1F9B" w:rsidR="008E22C9" w:rsidRDefault="008E22C9" w:rsidP="009165FF">
      <w:pPr>
        <w:autoSpaceDE w:val="0"/>
        <w:autoSpaceDN w:val="0"/>
        <w:adjustRightInd w:val="0"/>
        <w:spacing w:line="360" w:lineRule="auto"/>
        <w:ind w:left="142"/>
        <w:jc w:val="both"/>
        <w:rPr>
          <w:rFonts w:cs="Arial"/>
        </w:rPr>
      </w:pPr>
    </w:p>
    <w:p w14:paraId="5E5F7AD0" w14:textId="0FF760EC" w:rsidR="008E22C9" w:rsidRDefault="008E22C9" w:rsidP="009165FF">
      <w:pPr>
        <w:autoSpaceDE w:val="0"/>
        <w:autoSpaceDN w:val="0"/>
        <w:adjustRightInd w:val="0"/>
        <w:spacing w:line="360" w:lineRule="auto"/>
        <w:ind w:left="142"/>
        <w:jc w:val="both"/>
        <w:rPr>
          <w:rFonts w:cs="Arial"/>
        </w:rPr>
      </w:pPr>
    </w:p>
    <w:p w14:paraId="204DEBAB" w14:textId="6856BFDB" w:rsidR="008E22C9" w:rsidRDefault="008E22C9" w:rsidP="009165FF">
      <w:pPr>
        <w:autoSpaceDE w:val="0"/>
        <w:autoSpaceDN w:val="0"/>
        <w:adjustRightInd w:val="0"/>
        <w:spacing w:line="360" w:lineRule="auto"/>
        <w:ind w:left="142"/>
        <w:jc w:val="both"/>
        <w:rPr>
          <w:rFonts w:cs="Arial"/>
        </w:rPr>
      </w:pPr>
    </w:p>
    <w:p w14:paraId="630B325D" w14:textId="3F97F2A7" w:rsidR="008E22C9" w:rsidRDefault="008E22C9" w:rsidP="009165FF">
      <w:pPr>
        <w:autoSpaceDE w:val="0"/>
        <w:autoSpaceDN w:val="0"/>
        <w:adjustRightInd w:val="0"/>
        <w:spacing w:line="360" w:lineRule="auto"/>
        <w:ind w:left="142"/>
        <w:jc w:val="both"/>
        <w:rPr>
          <w:rFonts w:cs="Arial"/>
        </w:rPr>
      </w:pPr>
    </w:p>
    <w:p w14:paraId="4344B47A" w14:textId="3DCC94EC" w:rsidR="008E22C9" w:rsidRDefault="008E22C9" w:rsidP="009165FF">
      <w:pPr>
        <w:autoSpaceDE w:val="0"/>
        <w:autoSpaceDN w:val="0"/>
        <w:adjustRightInd w:val="0"/>
        <w:spacing w:line="360" w:lineRule="auto"/>
        <w:ind w:left="142"/>
        <w:jc w:val="both"/>
        <w:rPr>
          <w:rFonts w:cs="Arial"/>
        </w:rPr>
      </w:pPr>
    </w:p>
    <w:p w14:paraId="6C79EB16" w14:textId="1C3CA487" w:rsidR="008E22C9" w:rsidRDefault="008E22C9" w:rsidP="009165FF">
      <w:pPr>
        <w:autoSpaceDE w:val="0"/>
        <w:autoSpaceDN w:val="0"/>
        <w:adjustRightInd w:val="0"/>
        <w:spacing w:line="360" w:lineRule="auto"/>
        <w:ind w:left="142"/>
        <w:jc w:val="both"/>
        <w:rPr>
          <w:rFonts w:cs="Arial"/>
        </w:rPr>
      </w:pPr>
    </w:p>
    <w:p w14:paraId="5D809A7F" w14:textId="29B3D09B" w:rsidR="008E22C9" w:rsidRDefault="008E22C9" w:rsidP="009165FF">
      <w:pPr>
        <w:autoSpaceDE w:val="0"/>
        <w:autoSpaceDN w:val="0"/>
        <w:adjustRightInd w:val="0"/>
        <w:spacing w:line="360" w:lineRule="auto"/>
        <w:ind w:left="142"/>
        <w:jc w:val="both"/>
        <w:rPr>
          <w:rFonts w:cs="Arial"/>
        </w:rPr>
      </w:pPr>
    </w:p>
    <w:p w14:paraId="7256954F" w14:textId="7EAAF114" w:rsidR="008E22C9" w:rsidRDefault="008E22C9" w:rsidP="009165FF">
      <w:pPr>
        <w:autoSpaceDE w:val="0"/>
        <w:autoSpaceDN w:val="0"/>
        <w:adjustRightInd w:val="0"/>
        <w:spacing w:line="360" w:lineRule="auto"/>
        <w:ind w:left="142"/>
        <w:jc w:val="both"/>
        <w:rPr>
          <w:rFonts w:cs="Arial"/>
        </w:rPr>
      </w:pPr>
    </w:p>
    <w:p w14:paraId="7EEF965B" w14:textId="77777777" w:rsidR="008E22C9" w:rsidRDefault="008E22C9" w:rsidP="009165FF">
      <w:pPr>
        <w:autoSpaceDE w:val="0"/>
        <w:autoSpaceDN w:val="0"/>
        <w:adjustRightInd w:val="0"/>
        <w:spacing w:line="360" w:lineRule="auto"/>
        <w:ind w:left="142"/>
        <w:jc w:val="both"/>
        <w:rPr>
          <w:rFonts w:cs="Arial"/>
        </w:rPr>
      </w:pPr>
    </w:p>
    <w:p w14:paraId="5A3758DF" w14:textId="77777777" w:rsidR="000E70B6" w:rsidRDefault="000E70B6" w:rsidP="009165FF">
      <w:pPr>
        <w:autoSpaceDE w:val="0"/>
        <w:autoSpaceDN w:val="0"/>
        <w:adjustRightInd w:val="0"/>
        <w:spacing w:line="360" w:lineRule="auto"/>
        <w:ind w:left="142"/>
        <w:jc w:val="both"/>
        <w:rPr>
          <w:rFonts w:cs="Arial"/>
        </w:rPr>
      </w:pPr>
    </w:p>
    <w:p w14:paraId="2518EE82" w14:textId="0CEBE6C6" w:rsidR="00D521D9" w:rsidRDefault="009A01E8" w:rsidP="00BE6B1A">
      <w:pPr>
        <w:pStyle w:val="Ttulo1"/>
        <w:numPr>
          <w:ilvl w:val="0"/>
          <w:numId w:val="17"/>
        </w:numPr>
      </w:pPr>
      <w:r>
        <w:lastRenderedPageBreak/>
        <w:t>Programação da GMUD</w:t>
      </w:r>
    </w:p>
    <w:p w14:paraId="660AC37E" w14:textId="77777777" w:rsidR="00C01784" w:rsidRDefault="00C01784" w:rsidP="000810B0">
      <w:pPr>
        <w:spacing w:line="360" w:lineRule="auto"/>
        <w:ind w:left="142"/>
        <w:jc w:val="both"/>
      </w:pPr>
    </w:p>
    <w:p w14:paraId="3BA60260" w14:textId="77777777" w:rsidR="00C01784" w:rsidRDefault="00C01784" w:rsidP="000810B0">
      <w:pPr>
        <w:spacing w:line="360" w:lineRule="auto"/>
        <w:ind w:left="142"/>
        <w:jc w:val="both"/>
      </w:pPr>
    </w:p>
    <w:p w14:paraId="6C01A1A1" w14:textId="2E17FE85" w:rsidR="006712EC" w:rsidRDefault="00274C13" w:rsidP="000810B0">
      <w:pPr>
        <w:spacing w:line="360" w:lineRule="auto"/>
        <w:ind w:left="142"/>
        <w:jc w:val="both"/>
      </w:pPr>
      <w:r>
        <w:t xml:space="preserve">Segue </w:t>
      </w:r>
      <w:r w:rsidR="009A01E8">
        <w:t>os</w:t>
      </w:r>
      <w:r w:rsidR="006712EC">
        <w:t xml:space="preserve"> requisitos </w:t>
      </w:r>
      <w:r w:rsidR="009A01E8">
        <w:t>da programação para realização da GMUD.</w:t>
      </w:r>
    </w:p>
    <w:p w14:paraId="581660BB" w14:textId="5A637219" w:rsidR="001840F1" w:rsidRDefault="005C6AB9" w:rsidP="00BE6B1A">
      <w:pPr>
        <w:pStyle w:val="Ttulo2"/>
        <w:numPr>
          <w:ilvl w:val="1"/>
          <w:numId w:val="18"/>
        </w:numPr>
      </w:pPr>
      <w:r>
        <w:t xml:space="preserve">Alterações </w:t>
      </w:r>
      <w:r w:rsidR="001840F1">
        <w:t xml:space="preserve">de Rotas para cliente </w:t>
      </w:r>
      <w:proofErr w:type="spellStart"/>
      <w:r w:rsidR="001840F1">
        <w:t>Adtalem</w:t>
      </w:r>
      <w:proofErr w:type="spellEnd"/>
    </w:p>
    <w:p w14:paraId="3F19117D" w14:textId="3FC0B9EF" w:rsidR="001840F1" w:rsidRDefault="001840F1" w:rsidP="001840F1"/>
    <w:p w14:paraId="422722C1" w14:textId="77777777" w:rsidR="001840F1" w:rsidRDefault="001840F1" w:rsidP="001840F1">
      <w:pPr>
        <w:spacing w:line="360" w:lineRule="auto"/>
        <w:ind w:left="142"/>
      </w:pPr>
    </w:p>
    <w:p w14:paraId="726D10F7" w14:textId="4F31C680" w:rsidR="001840F1" w:rsidRDefault="001840F1" w:rsidP="00BE6B1A">
      <w:pPr>
        <w:pStyle w:val="PargrafodaLista"/>
        <w:numPr>
          <w:ilvl w:val="3"/>
          <w:numId w:val="17"/>
        </w:numPr>
        <w:spacing w:line="360" w:lineRule="auto"/>
      </w:pPr>
      <w:r>
        <w:t>Acessar o equipamento Khomp.</w:t>
      </w:r>
    </w:p>
    <w:p w14:paraId="5D30BF2D" w14:textId="77777777" w:rsidR="001840F1" w:rsidRDefault="001840F1" w:rsidP="001840F1">
      <w:pPr>
        <w:spacing w:line="360" w:lineRule="auto"/>
      </w:pPr>
    </w:p>
    <w:p w14:paraId="32230D78" w14:textId="77777777" w:rsidR="001840F1" w:rsidRDefault="001840F1" w:rsidP="001840F1">
      <w:pPr>
        <w:spacing w:line="360" w:lineRule="auto"/>
      </w:pPr>
      <w:r>
        <w:t>Pelo Google Chrome digitar 192.168.166.27</w:t>
      </w:r>
    </w:p>
    <w:p w14:paraId="05C8928F" w14:textId="6F6E1AD5" w:rsidR="001840F1" w:rsidRDefault="001840F1" w:rsidP="001840F1">
      <w:pPr>
        <w:spacing w:line="360" w:lineRule="auto"/>
      </w:pPr>
      <w:r>
        <w:t>Digitar usuário (perfil administrador) e Senha.</w:t>
      </w:r>
    </w:p>
    <w:p w14:paraId="55585197" w14:textId="6A25E660" w:rsidR="001840F1" w:rsidRDefault="001840F1" w:rsidP="001840F1">
      <w:pPr>
        <w:spacing w:line="360" w:lineRule="auto"/>
      </w:pPr>
      <w:r>
        <w:rPr>
          <w:noProof/>
          <w:lang w:eastAsia="pt-BR"/>
        </w:rPr>
        <w:drawing>
          <wp:anchor distT="0" distB="0" distL="114300" distR="114300" simplePos="0" relativeHeight="251660800" behindDoc="0" locked="0" layoutInCell="1" allowOverlap="1" wp14:anchorId="4F931519" wp14:editId="50967EE9">
            <wp:simplePos x="0" y="0"/>
            <wp:positionH relativeFrom="margin">
              <wp:align>center</wp:align>
            </wp:positionH>
            <wp:positionV relativeFrom="paragraph">
              <wp:posOffset>264968</wp:posOffset>
            </wp:positionV>
            <wp:extent cx="7181582" cy="2223655"/>
            <wp:effectExtent l="0" t="0" r="635" b="5715"/>
            <wp:wrapSquare wrapText="bothSides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582" cy="222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Exemplo:</w:t>
      </w:r>
    </w:p>
    <w:p w14:paraId="1AB60961" w14:textId="22E529D9" w:rsidR="001840F1" w:rsidRDefault="001840F1" w:rsidP="00BE6B1A">
      <w:pPr>
        <w:pStyle w:val="PargrafodaLista"/>
        <w:numPr>
          <w:ilvl w:val="3"/>
          <w:numId w:val="17"/>
        </w:numPr>
        <w:spacing w:line="360" w:lineRule="auto"/>
      </w:pPr>
      <w:r>
        <w:t xml:space="preserve">Entrar em CONFIGURAÇÔES/ROTEAMENTO/ROTAS e clicar no ícone </w:t>
      </w:r>
      <w:r w:rsidR="003D2C65">
        <w:t>no formato de lápis (Alterar Rota).</w:t>
      </w:r>
    </w:p>
    <w:p w14:paraId="720408A1" w14:textId="7FFC90BC" w:rsidR="005F1E76" w:rsidRDefault="005F1E76" w:rsidP="005F1E76">
      <w:pPr>
        <w:pStyle w:val="PargrafodaLista"/>
        <w:spacing w:line="360" w:lineRule="auto"/>
        <w:ind w:left="2662"/>
      </w:pPr>
    </w:p>
    <w:p w14:paraId="1B02F9DE" w14:textId="174970D0" w:rsidR="003D2C65" w:rsidRDefault="005F1E76" w:rsidP="003D2C65">
      <w:pPr>
        <w:pStyle w:val="PargrafodaLista"/>
        <w:spacing w:line="360" w:lineRule="auto"/>
        <w:ind w:left="2662"/>
      </w:pPr>
      <w:r>
        <w:rPr>
          <w:noProof/>
          <w:lang w:eastAsia="pt-BR"/>
        </w:rPr>
        <w:drawing>
          <wp:anchor distT="0" distB="0" distL="114300" distR="114300" simplePos="0" relativeHeight="251661824" behindDoc="0" locked="0" layoutInCell="1" allowOverlap="1" wp14:anchorId="5387AA77" wp14:editId="5C80805F">
            <wp:simplePos x="0" y="0"/>
            <wp:positionH relativeFrom="margin">
              <wp:align>center</wp:align>
            </wp:positionH>
            <wp:positionV relativeFrom="paragraph">
              <wp:posOffset>196850</wp:posOffset>
            </wp:positionV>
            <wp:extent cx="7339330" cy="2887980"/>
            <wp:effectExtent l="0" t="0" r="0" b="7620"/>
            <wp:wrapSquare wrapText="bothSides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933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63482" w14:textId="77777777" w:rsidR="005F1E76" w:rsidRDefault="005F1E76" w:rsidP="00B14EE9">
      <w:pPr>
        <w:pStyle w:val="PargrafodaLista"/>
        <w:spacing w:line="360" w:lineRule="auto"/>
        <w:ind w:left="2662"/>
      </w:pPr>
    </w:p>
    <w:p w14:paraId="7C493016" w14:textId="100C264E" w:rsidR="003D2C65" w:rsidRPr="005F1E76" w:rsidRDefault="003D2C65" w:rsidP="00B14EE9">
      <w:pPr>
        <w:pStyle w:val="PargrafodaLista"/>
        <w:spacing w:line="360" w:lineRule="auto"/>
        <w:ind w:left="2662"/>
        <w:rPr>
          <w:b/>
          <w:bCs/>
        </w:rPr>
      </w:pPr>
      <w:r w:rsidRPr="005F1E76">
        <w:rPr>
          <w:b/>
          <w:bCs/>
          <w:highlight w:val="yellow"/>
        </w:rPr>
        <w:lastRenderedPageBreak/>
        <w:t>SEGUE ABAIXO O DE/PARA:</w:t>
      </w:r>
    </w:p>
    <w:p w14:paraId="50D703FE" w14:textId="192615C5" w:rsidR="001840F1" w:rsidRDefault="001840F1" w:rsidP="001840F1"/>
    <w:p w14:paraId="651DF83C" w14:textId="49C9158D" w:rsidR="003D2C65" w:rsidRDefault="003D2C65" w:rsidP="001840F1"/>
    <w:p w14:paraId="424C9073" w14:textId="0E4E5789" w:rsidR="003D2C65" w:rsidRDefault="003D2C65" w:rsidP="001840F1"/>
    <w:p w14:paraId="7957F266" w14:textId="77777777" w:rsidR="002428BE" w:rsidRDefault="003D2C65" w:rsidP="002428BE">
      <w:pPr>
        <w:jc w:val="center"/>
        <w:rPr>
          <w:b/>
          <w:bCs/>
          <w:sz w:val="40"/>
          <w:szCs w:val="40"/>
        </w:rPr>
      </w:pPr>
      <w:r w:rsidRPr="003D2C65">
        <w:rPr>
          <w:b/>
          <w:bCs/>
          <w:sz w:val="40"/>
          <w:szCs w:val="40"/>
          <w:highlight w:val="yellow"/>
        </w:rPr>
        <w:t>DE:</w:t>
      </w:r>
    </w:p>
    <w:p w14:paraId="6909DB60" w14:textId="77777777" w:rsidR="002428BE" w:rsidRDefault="002428BE" w:rsidP="002428BE">
      <w:pPr>
        <w:jc w:val="center"/>
        <w:rPr>
          <w:b/>
          <w:bCs/>
          <w:sz w:val="40"/>
          <w:szCs w:val="40"/>
        </w:rPr>
      </w:pPr>
    </w:p>
    <w:p w14:paraId="3A31D23C" w14:textId="77777777" w:rsidR="002428BE" w:rsidRPr="002428BE" w:rsidRDefault="002428BE" w:rsidP="002428BE">
      <w:pPr>
        <w:spacing w:line="360" w:lineRule="auto"/>
      </w:pPr>
      <w:r w:rsidRPr="002428BE">
        <w:t>ROTA 1</w:t>
      </w:r>
    </w:p>
    <w:p w14:paraId="245B11E7" w14:textId="77777777" w:rsidR="002428BE" w:rsidRPr="002428BE" w:rsidRDefault="002428BE" w:rsidP="002428BE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Adtalem_IN_08007715025_EDGE01</w:t>
      </w:r>
    </w:p>
    <w:p w14:paraId="54CA970B" w14:textId="77777777" w:rsidR="002428BE" w:rsidRPr="002428BE" w:rsidRDefault="002428BE" w:rsidP="002428BE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0</w:t>
      </w:r>
    </w:p>
    <w:p w14:paraId="7B116FD0" w14:textId="77777777" w:rsidR="002428BE" w:rsidRPr="002428BE" w:rsidRDefault="002428BE" w:rsidP="002428BE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66FB7133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 w:rsidRPr="002428BE">
        <w:t>6025)$</w:t>
      </w:r>
    </w:p>
    <w:p w14:paraId="5732AE6F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4E5AAA4C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NAP Destino: </w:t>
      </w:r>
      <w:r w:rsidRPr="002428BE">
        <w:t>Adtalem_Edge_01</w:t>
      </w:r>
    </w:p>
    <w:p w14:paraId="0743F483" w14:textId="77777777" w:rsidR="002428BE" w:rsidRPr="002428BE" w:rsidRDefault="002428BE" w:rsidP="002428BE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Pr="002428BE">
        <w:t>/(</w:t>
      </w:r>
      <w:proofErr w:type="gramEnd"/>
      <w:r w:rsidRPr="002428BE">
        <w:t>6025)/551126201207/</w:t>
      </w:r>
    </w:p>
    <w:p w14:paraId="55080354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2F74A122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proofErr w:type="spellStart"/>
      <w:r w:rsidRPr="002428BE">
        <w:rPr>
          <w:b/>
          <w:bCs/>
        </w:rPr>
        <w:t>Padra_Retry</w:t>
      </w:r>
      <w:proofErr w:type="spellEnd"/>
    </w:p>
    <w:p w14:paraId="2856533E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 </w:t>
      </w:r>
    </w:p>
    <w:p w14:paraId="12C44CB7" w14:textId="77777777" w:rsidR="002428BE" w:rsidRPr="002428BE" w:rsidRDefault="002428BE" w:rsidP="002428BE">
      <w:pPr>
        <w:pStyle w:val="PargrafodaLista"/>
        <w:spacing w:line="360" w:lineRule="auto"/>
        <w:ind w:left="862"/>
      </w:pPr>
    </w:p>
    <w:p w14:paraId="0FBFBE22" w14:textId="77777777" w:rsidR="002428BE" w:rsidRPr="002428BE" w:rsidRDefault="002428BE" w:rsidP="002428BE">
      <w:pPr>
        <w:spacing w:line="360" w:lineRule="auto"/>
        <w:rPr>
          <w:b/>
          <w:bCs/>
        </w:rPr>
      </w:pPr>
      <w:r w:rsidRPr="002428BE">
        <w:t>ROTA 2.</w:t>
      </w:r>
    </w:p>
    <w:p w14:paraId="49EDD3ED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</w:p>
    <w:p w14:paraId="43E80011" w14:textId="77777777" w:rsidR="002428BE" w:rsidRPr="002428BE" w:rsidRDefault="002428BE" w:rsidP="002428BE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Adtalem_IN_08007715025_EDGE02</w:t>
      </w:r>
    </w:p>
    <w:p w14:paraId="36576544" w14:textId="77777777" w:rsidR="002428BE" w:rsidRPr="002428BE" w:rsidRDefault="002428BE" w:rsidP="002428BE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1</w:t>
      </w:r>
    </w:p>
    <w:p w14:paraId="51D4BA6B" w14:textId="77777777" w:rsidR="002428BE" w:rsidRPr="002428BE" w:rsidRDefault="002428BE" w:rsidP="002428BE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6900771B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 w:rsidRPr="002428BE">
        <w:t>6025)$</w:t>
      </w:r>
    </w:p>
    <w:p w14:paraId="51E637A6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07F1CA47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NAP Destino: </w:t>
      </w:r>
      <w:r w:rsidRPr="002428BE">
        <w:t>Adtalem_Edge_02</w:t>
      </w:r>
    </w:p>
    <w:p w14:paraId="61E9B9A4" w14:textId="77777777" w:rsidR="002428BE" w:rsidRPr="002428BE" w:rsidRDefault="002428BE" w:rsidP="002428BE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Pr="002428BE">
        <w:t>/(</w:t>
      </w:r>
      <w:proofErr w:type="gramEnd"/>
      <w:r w:rsidRPr="002428BE">
        <w:t>6025)/551126201207/</w:t>
      </w:r>
    </w:p>
    <w:p w14:paraId="5E83BD17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7EFA0680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r w:rsidRPr="002428BE">
        <w:rPr>
          <w:i/>
          <w:iCs/>
        </w:rPr>
        <w:t>Utilizar Perfil da NAP</w:t>
      </w:r>
    </w:p>
    <w:p w14:paraId="58D852F6" w14:textId="77777777" w:rsid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</w:t>
      </w:r>
      <w:r w:rsidRPr="00CB0C8C">
        <w:rPr>
          <w:b/>
          <w:bCs/>
        </w:rPr>
        <w:t xml:space="preserve"> </w:t>
      </w:r>
    </w:p>
    <w:p w14:paraId="7DF387F2" w14:textId="77777777" w:rsidR="002428BE" w:rsidRDefault="002428BE" w:rsidP="002428BE">
      <w:pPr>
        <w:pStyle w:val="PargrafodaLista"/>
        <w:spacing w:line="360" w:lineRule="auto"/>
        <w:ind w:left="862"/>
      </w:pPr>
    </w:p>
    <w:p w14:paraId="76D7C1D5" w14:textId="13B7D3F1" w:rsidR="002428BE" w:rsidRDefault="002428BE" w:rsidP="002428B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highlight w:val="yellow"/>
        </w:rPr>
        <w:t>PARA</w:t>
      </w:r>
      <w:r w:rsidRPr="003D2C65">
        <w:rPr>
          <w:b/>
          <w:bCs/>
          <w:sz w:val="40"/>
          <w:szCs w:val="40"/>
          <w:highlight w:val="yellow"/>
        </w:rPr>
        <w:t>:</w:t>
      </w:r>
    </w:p>
    <w:p w14:paraId="02B3544A" w14:textId="77777777" w:rsid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</w:p>
    <w:p w14:paraId="3EFFE75E" w14:textId="2871AA57" w:rsidR="002428BE" w:rsidRPr="001F0758" w:rsidRDefault="002428BE" w:rsidP="002428BE">
      <w:pPr>
        <w:spacing w:line="360" w:lineRule="auto"/>
      </w:pPr>
      <w:r w:rsidRPr="001F0758">
        <w:t>ROTA</w:t>
      </w:r>
    </w:p>
    <w:p w14:paraId="7A5BD6DD" w14:textId="77777777" w:rsidR="002428BE" w:rsidRPr="002428BE" w:rsidRDefault="002428BE" w:rsidP="002428BE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Adtalem_IN_08007715025_EDGE01</w:t>
      </w:r>
    </w:p>
    <w:p w14:paraId="304ED4B2" w14:textId="77777777" w:rsidR="002428BE" w:rsidRPr="002428BE" w:rsidRDefault="002428BE" w:rsidP="002428BE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0</w:t>
      </w:r>
    </w:p>
    <w:p w14:paraId="5B42869B" w14:textId="77777777" w:rsidR="002428BE" w:rsidRPr="002428BE" w:rsidRDefault="002428BE" w:rsidP="002428BE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2232CF43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 w:rsidRPr="002428BE">
        <w:t>6025)$</w:t>
      </w:r>
    </w:p>
    <w:p w14:paraId="124606D9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23816D94" w14:textId="77777777" w:rsidR="002428BE" w:rsidRPr="00E60067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NAP Destino: </w:t>
      </w:r>
      <w:r w:rsidRPr="002428BE">
        <w:t>Adtalem_Edge_01</w:t>
      </w:r>
    </w:p>
    <w:p w14:paraId="375589D4" w14:textId="260EB522" w:rsidR="002428BE" w:rsidRPr="00CB0C8C" w:rsidRDefault="002428BE" w:rsidP="002428BE">
      <w:pPr>
        <w:pStyle w:val="PargrafodaLista"/>
        <w:spacing w:line="360" w:lineRule="auto"/>
        <w:ind w:left="862"/>
      </w:pPr>
      <w:r w:rsidRPr="00E60067">
        <w:rPr>
          <w:b/>
          <w:bCs/>
        </w:rPr>
        <w:t>Alterar número de B:</w:t>
      </w:r>
      <w:r>
        <w:rPr>
          <w:b/>
          <w:bCs/>
        </w:rPr>
        <w:t xml:space="preserve"> </w:t>
      </w:r>
      <w:proofErr w:type="gramStart"/>
      <w:r w:rsidRPr="002428BE">
        <w:rPr>
          <w:highlight w:val="yellow"/>
        </w:rPr>
        <w:t>^(</w:t>
      </w:r>
      <w:proofErr w:type="gramEnd"/>
      <w:r w:rsidRPr="002428BE">
        <w:rPr>
          <w:highlight w:val="yellow"/>
        </w:rPr>
        <w:t>6025|1207|1126201207)$</w:t>
      </w:r>
    </w:p>
    <w:p w14:paraId="6795534B" w14:textId="77777777" w:rsidR="002428BE" w:rsidRPr="00CB0C8C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CB0C8C">
        <w:rPr>
          <w:b/>
          <w:bCs/>
        </w:rPr>
        <w:t>Alterar número de A:</w:t>
      </w:r>
    </w:p>
    <w:p w14:paraId="66A956CF" w14:textId="77777777" w:rsidR="002428BE" w:rsidRPr="00CB0C8C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CB0C8C">
        <w:rPr>
          <w:b/>
          <w:bCs/>
        </w:rPr>
        <w:lastRenderedPageBreak/>
        <w:t xml:space="preserve">Perfil para o Destino: </w:t>
      </w:r>
      <w:proofErr w:type="spellStart"/>
      <w:r w:rsidRPr="00CB0C8C">
        <w:rPr>
          <w:b/>
          <w:bCs/>
        </w:rPr>
        <w:t>Padra_Retry</w:t>
      </w:r>
      <w:proofErr w:type="spellEnd"/>
    </w:p>
    <w:p w14:paraId="097438FD" w14:textId="77777777" w:rsid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CB0C8C">
        <w:rPr>
          <w:b/>
          <w:bCs/>
        </w:rPr>
        <w:t>Periodo</w:t>
      </w:r>
      <w:proofErr w:type="spellEnd"/>
      <w:r w:rsidRPr="00CB0C8C">
        <w:rPr>
          <w:b/>
          <w:bCs/>
        </w:rPr>
        <w:t xml:space="preserve"> de Funcionamento: </w:t>
      </w:r>
    </w:p>
    <w:p w14:paraId="4ABB0A11" w14:textId="77777777" w:rsidR="002428BE" w:rsidRDefault="002428BE" w:rsidP="002428BE">
      <w:pPr>
        <w:pStyle w:val="PargrafodaLista"/>
        <w:spacing w:line="360" w:lineRule="auto"/>
        <w:ind w:left="862"/>
      </w:pPr>
    </w:p>
    <w:p w14:paraId="047E04F2" w14:textId="2C57B46E" w:rsidR="002428BE" w:rsidRPr="00075DB5" w:rsidRDefault="002428BE" w:rsidP="002428BE">
      <w:pPr>
        <w:spacing w:line="360" w:lineRule="auto"/>
        <w:rPr>
          <w:b/>
          <w:bCs/>
        </w:rPr>
      </w:pPr>
      <w:r w:rsidRPr="007B74F0">
        <w:t>R</w:t>
      </w:r>
      <w:r>
        <w:t>OTA</w:t>
      </w:r>
    </w:p>
    <w:p w14:paraId="7190786D" w14:textId="77777777" w:rsid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</w:p>
    <w:p w14:paraId="4E68D67F" w14:textId="77777777" w:rsidR="002428BE" w:rsidRPr="002428BE" w:rsidRDefault="002428BE" w:rsidP="002428BE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Adtalem_IN_08007715025_EDGE02</w:t>
      </w:r>
    </w:p>
    <w:p w14:paraId="26F9AB5E" w14:textId="77777777" w:rsidR="002428BE" w:rsidRPr="002428BE" w:rsidRDefault="002428BE" w:rsidP="002428BE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1</w:t>
      </w:r>
    </w:p>
    <w:p w14:paraId="532FF7D5" w14:textId="77777777" w:rsidR="002428BE" w:rsidRPr="002428BE" w:rsidRDefault="002428BE" w:rsidP="002428BE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7243998A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 w:rsidRPr="002428BE">
        <w:t>6025)$</w:t>
      </w:r>
    </w:p>
    <w:p w14:paraId="26664A4E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3D3D5FE3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NAP Destino: </w:t>
      </w:r>
      <w:r w:rsidRPr="002428BE">
        <w:t>Adtalem_Edge_02</w:t>
      </w:r>
    </w:p>
    <w:p w14:paraId="7694613A" w14:textId="0161A64F" w:rsidR="002428BE" w:rsidRPr="002428BE" w:rsidRDefault="002428BE" w:rsidP="002428BE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bookmarkStart w:id="12" w:name="_GoBack"/>
      <w:proofErr w:type="gramStart"/>
      <w:r w:rsidRPr="002428BE">
        <w:rPr>
          <w:highlight w:val="yellow"/>
        </w:rPr>
        <w:t>^(</w:t>
      </w:r>
      <w:proofErr w:type="gramEnd"/>
      <w:r w:rsidRPr="002428BE">
        <w:rPr>
          <w:highlight w:val="yellow"/>
        </w:rPr>
        <w:t>6025|1207|1126201207)$</w:t>
      </w:r>
      <w:bookmarkEnd w:id="12"/>
    </w:p>
    <w:p w14:paraId="3562DF23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2D171F4D" w14:textId="77777777" w:rsidR="002428BE" w:rsidRPr="00CB0C8C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r w:rsidRPr="002428BE">
        <w:rPr>
          <w:i/>
          <w:iCs/>
        </w:rPr>
        <w:t>Utilizar Perfil da NAP</w:t>
      </w:r>
    </w:p>
    <w:p w14:paraId="6B18A1CA" w14:textId="77777777" w:rsid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CB0C8C">
        <w:rPr>
          <w:b/>
          <w:bCs/>
        </w:rPr>
        <w:t>Periodo</w:t>
      </w:r>
      <w:proofErr w:type="spellEnd"/>
      <w:r w:rsidRPr="00CB0C8C">
        <w:rPr>
          <w:b/>
          <w:bCs/>
        </w:rPr>
        <w:t xml:space="preserve"> de Funcionamento: </w:t>
      </w:r>
    </w:p>
    <w:p w14:paraId="34B55AA6" w14:textId="77777777" w:rsid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</w:p>
    <w:p w14:paraId="3FFE68AF" w14:textId="4269247B" w:rsidR="002428BE" w:rsidRDefault="002428BE" w:rsidP="002428BE">
      <w:pPr>
        <w:jc w:val="center"/>
        <w:rPr>
          <w:b/>
          <w:bCs/>
          <w:sz w:val="40"/>
          <w:szCs w:val="40"/>
        </w:rPr>
      </w:pPr>
      <w:r w:rsidRPr="003D2C65">
        <w:rPr>
          <w:b/>
          <w:bCs/>
          <w:sz w:val="40"/>
          <w:szCs w:val="40"/>
          <w:highlight w:val="yellow"/>
        </w:rPr>
        <w:t>DE:</w:t>
      </w:r>
    </w:p>
    <w:p w14:paraId="56A96583" w14:textId="3BA842D5" w:rsidR="00496F40" w:rsidRDefault="00496F40" w:rsidP="002428BE">
      <w:pPr>
        <w:jc w:val="center"/>
        <w:rPr>
          <w:b/>
          <w:bCs/>
          <w:sz w:val="40"/>
          <w:szCs w:val="40"/>
        </w:rPr>
      </w:pPr>
    </w:p>
    <w:p w14:paraId="2D0ADDF4" w14:textId="77777777" w:rsidR="00496F40" w:rsidRDefault="00496F40" w:rsidP="00496F40">
      <w:pPr>
        <w:spacing w:line="360" w:lineRule="auto"/>
      </w:pPr>
      <w:r>
        <w:t>ROTA</w:t>
      </w:r>
    </w:p>
    <w:p w14:paraId="14F19CDB" w14:textId="77777777" w:rsidR="00496F40" w:rsidRDefault="00496F40" w:rsidP="00496F40">
      <w:pPr>
        <w:spacing w:line="360" w:lineRule="auto"/>
        <w:ind w:firstLine="720"/>
      </w:pPr>
    </w:p>
    <w:p w14:paraId="141B2E6A" w14:textId="77777777" w:rsidR="00496F40" w:rsidRPr="002428BE" w:rsidRDefault="00496F40" w:rsidP="00496F40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</w:t>
      </w:r>
      <w:r>
        <w:t>5055</w:t>
      </w:r>
      <w:r w:rsidRPr="002428BE">
        <w:t>_EDGE01</w:t>
      </w:r>
    </w:p>
    <w:p w14:paraId="71D05C77" w14:textId="77777777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0</w:t>
      </w:r>
    </w:p>
    <w:p w14:paraId="617837C4" w14:textId="77777777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5C0041D4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>
        <w:t>6055</w:t>
      </w:r>
      <w:r w:rsidRPr="002428BE">
        <w:t>)$</w:t>
      </w:r>
    </w:p>
    <w:p w14:paraId="10EA43E0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063AA465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NAP Destino: </w:t>
      </w:r>
      <w:r w:rsidRPr="002428BE">
        <w:t>Adtalem_Edge_01</w:t>
      </w:r>
    </w:p>
    <w:p w14:paraId="12C17D21" w14:textId="257D1093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Pr="00496F40">
        <w:t>/(</w:t>
      </w:r>
      <w:proofErr w:type="gramEnd"/>
      <w:r w:rsidRPr="00496F40">
        <w:t>6055)/551126201202/</w:t>
      </w:r>
    </w:p>
    <w:p w14:paraId="23EA0493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63BE4DF9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proofErr w:type="spellStart"/>
      <w:r w:rsidRPr="002428BE">
        <w:t>Padrao_Retry</w:t>
      </w:r>
      <w:proofErr w:type="spellEnd"/>
    </w:p>
    <w:p w14:paraId="16C229BE" w14:textId="77777777" w:rsidR="00496F40" w:rsidRPr="007B74F0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</w:t>
      </w:r>
      <w:r w:rsidRPr="00CB0C8C">
        <w:rPr>
          <w:b/>
          <w:bCs/>
        </w:rPr>
        <w:t xml:space="preserve"> </w:t>
      </w:r>
    </w:p>
    <w:p w14:paraId="31C82129" w14:textId="77777777" w:rsidR="00496F40" w:rsidRDefault="00496F40" w:rsidP="00496F40">
      <w:pPr>
        <w:spacing w:line="360" w:lineRule="auto"/>
        <w:ind w:firstLine="720"/>
      </w:pPr>
    </w:p>
    <w:p w14:paraId="65ACF224" w14:textId="77777777" w:rsidR="00496F40" w:rsidRDefault="00496F40" w:rsidP="00496F40">
      <w:pPr>
        <w:spacing w:line="360" w:lineRule="auto"/>
        <w:ind w:firstLine="720"/>
      </w:pPr>
    </w:p>
    <w:p w14:paraId="36D23D86" w14:textId="77777777" w:rsidR="00496F40" w:rsidRPr="002428BE" w:rsidRDefault="00496F40" w:rsidP="00496F40">
      <w:pPr>
        <w:spacing w:line="360" w:lineRule="auto"/>
      </w:pPr>
      <w:r w:rsidRPr="002428BE">
        <w:t>ROTA</w:t>
      </w:r>
    </w:p>
    <w:p w14:paraId="3A8F0D7B" w14:textId="77777777" w:rsidR="00496F40" w:rsidRPr="002428BE" w:rsidRDefault="00496F40" w:rsidP="00496F40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</w:t>
      </w:r>
      <w:r>
        <w:t>5055</w:t>
      </w:r>
      <w:r w:rsidRPr="002428BE">
        <w:t>_EDGE02</w:t>
      </w:r>
    </w:p>
    <w:p w14:paraId="1D04EC52" w14:textId="77777777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1</w:t>
      </w:r>
    </w:p>
    <w:p w14:paraId="60EAC7F3" w14:textId="77777777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2A059E07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>
        <w:t>6055</w:t>
      </w:r>
      <w:r w:rsidRPr="002428BE">
        <w:t>)$</w:t>
      </w:r>
    </w:p>
    <w:p w14:paraId="348C49D6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04F961AD" w14:textId="77777777" w:rsidR="00496F40" w:rsidRPr="002428BE" w:rsidRDefault="00496F40" w:rsidP="00496F40">
      <w:pPr>
        <w:pStyle w:val="PargrafodaLista"/>
        <w:ind w:firstLine="142"/>
      </w:pPr>
      <w:r w:rsidRPr="002428BE">
        <w:rPr>
          <w:b/>
          <w:bCs/>
        </w:rPr>
        <w:t xml:space="preserve">NAP Destino: </w:t>
      </w:r>
      <w:r w:rsidRPr="002428BE">
        <w:t>Adtalem_Edge_02</w:t>
      </w:r>
    </w:p>
    <w:p w14:paraId="6E24CF89" w14:textId="77777777" w:rsidR="00496F40" w:rsidRPr="002428BE" w:rsidRDefault="00496F40" w:rsidP="00496F40">
      <w:pPr>
        <w:pStyle w:val="PargrafodaLista"/>
        <w:rPr>
          <w:b/>
          <w:bCs/>
        </w:rPr>
      </w:pPr>
    </w:p>
    <w:p w14:paraId="153AA2A0" w14:textId="6CF7D744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Pr="00496F40">
        <w:t>/(</w:t>
      </w:r>
      <w:proofErr w:type="gramEnd"/>
      <w:r w:rsidRPr="00496F40">
        <w:t>6055)/551126201202/</w:t>
      </w:r>
    </w:p>
    <w:p w14:paraId="057D7E50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3A6380A7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lastRenderedPageBreak/>
        <w:t xml:space="preserve">Perfil para o Destino: </w:t>
      </w:r>
      <w:r w:rsidRPr="002428BE">
        <w:rPr>
          <w:i/>
          <w:iCs/>
        </w:rPr>
        <w:t>Utilizar Perfil da NAP</w:t>
      </w:r>
    </w:p>
    <w:p w14:paraId="164B6C59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 </w:t>
      </w:r>
    </w:p>
    <w:p w14:paraId="4118C2F7" w14:textId="6DFC528C" w:rsidR="00496F40" w:rsidRDefault="00496F40" w:rsidP="002428BE">
      <w:pPr>
        <w:jc w:val="center"/>
        <w:rPr>
          <w:b/>
          <w:bCs/>
          <w:sz w:val="40"/>
          <w:szCs w:val="40"/>
        </w:rPr>
      </w:pPr>
    </w:p>
    <w:p w14:paraId="03F7B661" w14:textId="511C61E8" w:rsidR="00496F40" w:rsidRDefault="00496F40" w:rsidP="002428BE">
      <w:pPr>
        <w:jc w:val="center"/>
        <w:rPr>
          <w:b/>
          <w:bCs/>
          <w:sz w:val="40"/>
          <w:szCs w:val="40"/>
        </w:rPr>
      </w:pPr>
    </w:p>
    <w:p w14:paraId="48E4E3BD" w14:textId="10019710" w:rsidR="00496F40" w:rsidRDefault="00496F40" w:rsidP="002428BE">
      <w:pPr>
        <w:jc w:val="center"/>
        <w:rPr>
          <w:b/>
          <w:bCs/>
          <w:sz w:val="40"/>
          <w:szCs w:val="40"/>
        </w:rPr>
      </w:pPr>
    </w:p>
    <w:p w14:paraId="17B6A7AC" w14:textId="77777777" w:rsidR="00496F40" w:rsidRDefault="00496F40" w:rsidP="00496F4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highlight w:val="yellow"/>
        </w:rPr>
        <w:t>PARA</w:t>
      </w:r>
      <w:r w:rsidRPr="003D2C65">
        <w:rPr>
          <w:b/>
          <w:bCs/>
          <w:sz w:val="40"/>
          <w:szCs w:val="40"/>
          <w:highlight w:val="yellow"/>
        </w:rPr>
        <w:t>:</w:t>
      </w:r>
    </w:p>
    <w:p w14:paraId="280D0CA4" w14:textId="17AAC287" w:rsidR="00496F40" w:rsidRDefault="00496F40" w:rsidP="002428BE">
      <w:pPr>
        <w:jc w:val="center"/>
        <w:rPr>
          <w:b/>
          <w:bCs/>
          <w:sz w:val="40"/>
          <w:szCs w:val="40"/>
        </w:rPr>
      </w:pPr>
    </w:p>
    <w:p w14:paraId="2C635BE3" w14:textId="77777777" w:rsid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</w:p>
    <w:p w14:paraId="7AC8EC2D" w14:textId="77777777" w:rsid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</w:p>
    <w:p w14:paraId="09197CF4" w14:textId="77777777" w:rsidR="002428BE" w:rsidRDefault="002428BE" w:rsidP="002428BE">
      <w:pPr>
        <w:spacing w:line="360" w:lineRule="auto"/>
      </w:pPr>
    </w:p>
    <w:p w14:paraId="31DB40D5" w14:textId="69852187" w:rsidR="002428BE" w:rsidRDefault="002428BE" w:rsidP="002428BE">
      <w:pPr>
        <w:spacing w:line="360" w:lineRule="auto"/>
      </w:pPr>
      <w:r>
        <w:t>ROTA</w:t>
      </w:r>
    </w:p>
    <w:p w14:paraId="4352FAF4" w14:textId="77777777" w:rsidR="002428BE" w:rsidRDefault="002428BE" w:rsidP="002428BE">
      <w:pPr>
        <w:spacing w:line="360" w:lineRule="auto"/>
        <w:ind w:firstLine="720"/>
      </w:pPr>
    </w:p>
    <w:p w14:paraId="617238BB" w14:textId="359309AD" w:rsidR="002428BE" w:rsidRPr="002428BE" w:rsidRDefault="002428BE" w:rsidP="002428BE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</w:t>
      </w:r>
      <w:r>
        <w:t>5055</w:t>
      </w:r>
      <w:r w:rsidRPr="002428BE">
        <w:t>_EDGE01</w:t>
      </w:r>
    </w:p>
    <w:p w14:paraId="75F752D2" w14:textId="77777777" w:rsidR="002428BE" w:rsidRPr="002428BE" w:rsidRDefault="002428BE" w:rsidP="002428BE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0</w:t>
      </w:r>
    </w:p>
    <w:p w14:paraId="2C3129EB" w14:textId="77777777" w:rsidR="002428BE" w:rsidRPr="002428BE" w:rsidRDefault="002428BE" w:rsidP="002428BE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7521D7F0" w14:textId="606F1370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>
        <w:t>6055</w:t>
      </w:r>
      <w:r w:rsidRPr="002428BE">
        <w:t>)$</w:t>
      </w:r>
    </w:p>
    <w:p w14:paraId="2E65FB8A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196F9F99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NAP Destino: </w:t>
      </w:r>
      <w:r w:rsidRPr="002428BE">
        <w:t>Adtalem_Edge_01</w:t>
      </w:r>
    </w:p>
    <w:p w14:paraId="6A4A687A" w14:textId="39FF2547" w:rsidR="002428BE" w:rsidRPr="002428BE" w:rsidRDefault="002428BE" w:rsidP="002428BE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Pr="00496F40">
        <w:rPr>
          <w:highlight w:val="yellow"/>
        </w:rPr>
        <w:t>^(</w:t>
      </w:r>
      <w:proofErr w:type="gramEnd"/>
      <w:r w:rsidRPr="00496F40">
        <w:rPr>
          <w:highlight w:val="yellow"/>
        </w:rPr>
        <w:t>6055|1202|1126201202)</w:t>
      </w:r>
    </w:p>
    <w:p w14:paraId="4396FD7E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12879734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proofErr w:type="spellStart"/>
      <w:r w:rsidRPr="002428BE">
        <w:t>Padrao_Retry</w:t>
      </w:r>
      <w:proofErr w:type="spellEnd"/>
    </w:p>
    <w:p w14:paraId="76C063DA" w14:textId="77777777" w:rsidR="002428BE" w:rsidRPr="007B74F0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</w:t>
      </w:r>
      <w:r w:rsidRPr="00CB0C8C">
        <w:rPr>
          <w:b/>
          <w:bCs/>
        </w:rPr>
        <w:t xml:space="preserve"> </w:t>
      </w:r>
    </w:p>
    <w:p w14:paraId="4DC3AAB7" w14:textId="77777777" w:rsidR="002428BE" w:rsidRDefault="002428BE" w:rsidP="002428BE">
      <w:pPr>
        <w:spacing w:line="360" w:lineRule="auto"/>
        <w:ind w:firstLine="720"/>
      </w:pPr>
    </w:p>
    <w:p w14:paraId="66790685" w14:textId="77777777" w:rsidR="002428BE" w:rsidRDefault="002428BE" w:rsidP="002428BE">
      <w:pPr>
        <w:spacing w:line="360" w:lineRule="auto"/>
        <w:ind w:firstLine="720"/>
      </w:pPr>
    </w:p>
    <w:p w14:paraId="4BFC0690" w14:textId="108A50A6" w:rsidR="002428BE" w:rsidRPr="002428BE" w:rsidRDefault="002428BE" w:rsidP="002428BE">
      <w:pPr>
        <w:spacing w:line="360" w:lineRule="auto"/>
      </w:pPr>
      <w:r w:rsidRPr="002428BE">
        <w:t>ROTA</w:t>
      </w:r>
    </w:p>
    <w:p w14:paraId="1E94B1E2" w14:textId="0E9EB82E" w:rsidR="002428BE" w:rsidRPr="002428BE" w:rsidRDefault="002428BE" w:rsidP="002428BE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</w:t>
      </w:r>
      <w:r>
        <w:t>5055</w:t>
      </w:r>
      <w:r w:rsidRPr="002428BE">
        <w:t>_EDGE02</w:t>
      </w:r>
    </w:p>
    <w:p w14:paraId="4978F056" w14:textId="77777777" w:rsidR="002428BE" w:rsidRPr="002428BE" w:rsidRDefault="002428BE" w:rsidP="002428BE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1</w:t>
      </w:r>
    </w:p>
    <w:p w14:paraId="3FA8E6CA" w14:textId="77777777" w:rsidR="002428BE" w:rsidRPr="002428BE" w:rsidRDefault="002428BE" w:rsidP="002428BE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4DAA9B2A" w14:textId="75675E6C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>
        <w:t>6055</w:t>
      </w:r>
      <w:r w:rsidRPr="002428BE">
        <w:t>)$</w:t>
      </w:r>
    </w:p>
    <w:p w14:paraId="250F748C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5CF6F3FA" w14:textId="77777777" w:rsidR="002428BE" w:rsidRPr="002428BE" w:rsidRDefault="002428BE" w:rsidP="002428BE">
      <w:pPr>
        <w:pStyle w:val="PargrafodaLista"/>
        <w:ind w:firstLine="142"/>
      </w:pPr>
      <w:r w:rsidRPr="002428BE">
        <w:rPr>
          <w:b/>
          <w:bCs/>
        </w:rPr>
        <w:t xml:space="preserve">NAP Destino: </w:t>
      </w:r>
      <w:r w:rsidRPr="002428BE">
        <w:t>Adtalem_Edge_02</w:t>
      </w:r>
    </w:p>
    <w:p w14:paraId="08FAA4DA" w14:textId="77777777" w:rsidR="002428BE" w:rsidRPr="002428BE" w:rsidRDefault="002428BE" w:rsidP="002428BE">
      <w:pPr>
        <w:pStyle w:val="PargrafodaLista"/>
        <w:rPr>
          <w:b/>
          <w:bCs/>
        </w:rPr>
      </w:pPr>
    </w:p>
    <w:p w14:paraId="1292E94F" w14:textId="410C9A0A" w:rsidR="002428BE" w:rsidRPr="002428BE" w:rsidRDefault="002428BE" w:rsidP="002428BE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Pr="00496F40">
        <w:rPr>
          <w:highlight w:val="yellow"/>
        </w:rPr>
        <w:t>^(</w:t>
      </w:r>
      <w:proofErr w:type="gramEnd"/>
      <w:r w:rsidRPr="00496F40">
        <w:rPr>
          <w:highlight w:val="yellow"/>
        </w:rPr>
        <w:t>6055|1202|1126201202)</w:t>
      </w:r>
    </w:p>
    <w:p w14:paraId="290D3253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7A505D96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r w:rsidRPr="002428BE">
        <w:rPr>
          <w:i/>
          <w:iCs/>
        </w:rPr>
        <w:t>Utilizar Perfil da NAP</w:t>
      </w:r>
    </w:p>
    <w:p w14:paraId="78232F9C" w14:textId="77777777" w:rsidR="002428BE" w:rsidRPr="002428BE" w:rsidRDefault="002428BE" w:rsidP="002428BE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 </w:t>
      </w:r>
    </w:p>
    <w:p w14:paraId="78E67811" w14:textId="7B0A3520" w:rsidR="002428BE" w:rsidRDefault="002428BE" w:rsidP="002428BE">
      <w:pPr>
        <w:spacing w:line="360" w:lineRule="auto"/>
      </w:pPr>
    </w:p>
    <w:p w14:paraId="51A4FC58" w14:textId="41718F37" w:rsidR="00496F40" w:rsidRDefault="00496F40" w:rsidP="002428BE">
      <w:pPr>
        <w:spacing w:line="360" w:lineRule="auto"/>
      </w:pPr>
    </w:p>
    <w:p w14:paraId="3C900341" w14:textId="7BD99905" w:rsidR="00496F40" w:rsidRDefault="00496F40" w:rsidP="002428BE">
      <w:pPr>
        <w:spacing w:line="360" w:lineRule="auto"/>
      </w:pPr>
    </w:p>
    <w:p w14:paraId="65D04ECC" w14:textId="036BDD3A" w:rsidR="00496F40" w:rsidRDefault="00496F40" w:rsidP="002428BE">
      <w:pPr>
        <w:spacing w:line="360" w:lineRule="auto"/>
      </w:pPr>
    </w:p>
    <w:p w14:paraId="5C12A9E0" w14:textId="530BCBDE" w:rsidR="00496F40" w:rsidRDefault="00496F40" w:rsidP="002428BE">
      <w:pPr>
        <w:spacing w:line="360" w:lineRule="auto"/>
      </w:pPr>
    </w:p>
    <w:p w14:paraId="5744F651" w14:textId="77777777" w:rsidR="00496F40" w:rsidRDefault="00496F40" w:rsidP="00496F40">
      <w:pPr>
        <w:jc w:val="center"/>
        <w:rPr>
          <w:b/>
          <w:bCs/>
          <w:sz w:val="40"/>
          <w:szCs w:val="40"/>
        </w:rPr>
      </w:pPr>
      <w:r w:rsidRPr="003D2C65">
        <w:rPr>
          <w:b/>
          <w:bCs/>
          <w:sz w:val="40"/>
          <w:szCs w:val="40"/>
          <w:highlight w:val="yellow"/>
        </w:rPr>
        <w:lastRenderedPageBreak/>
        <w:t>DE:</w:t>
      </w:r>
    </w:p>
    <w:p w14:paraId="21133A70" w14:textId="40829078" w:rsidR="00496F40" w:rsidRPr="002428BE" w:rsidRDefault="00496F40" w:rsidP="00496F40">
      <w:pPr>
        <w:spacing w:line="360" w:lineRule="auto"/>
      </w:pPr>
      <w:r w:rsidRPr="002428BE">
        <w:t>ROTA</w:t>
      </w:r>
    </w:p>
    <w:p w14:paraId="79B5B02D" w14:textId="77777777" w:rsidR="00496F40" w:rsidRPr="002428BE" w:rsidRDefault="00496F40" w:rsidP="00496F40">
      <w:pPr>
        <w:spacing w:line="360" w:lineRule="auto"/>
      </w:pPr>
    </w:p>
    <w:p w14:paraId="4A34B837" w14:textId="77777777" w:rsidR="00496F40" w:rsidRPr="002428BE" w:rsidRDefault="00496F40" w:rsidP="00496F40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Adtalem_IN_08007715001_EDGE01</w:t>
      </w:r>
    </w:p>
    <w:p w14:paraId="638BF836" w14:textId="77777777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0</w:t>
      </w:r>
    </w:p>
    <w:p w14:paraId="0BBE0E7B" w14:textId="77777777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153E3684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 w:rsidRPr="002428BE">
        <w:t>6001)$</w:t>
      </w:r>
    </w:p>
    <w:p w14:paraId="0EBE116A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2CAED079" w14:textId="77777777" w:rsidR="00496F40" w:rsidRPr="002428BE" w:rsidRDefault="00496F40" w:rsidP="00496F40">
      <w:pPr>
        <w:pStyle w:val="PargrafodaLista"/>
      </w:pPr>
      <w:r w:rsidRPr="002428BE">
        <w:rPr>
          <w:b/>
          <w:bCs/>
        </w:rPr>
        <w:t xml:space="preserve">NAP Destino: </w:t>
      </w:r>
      <w:r w:rsidRPr="002428BE">
        <w:t>Adtalem_Edge_01</w:t>
      </w:r>
    </w:p>
    <w:p w14:paraId="498077F1" w14:textId="77777777" w:rsidR="00496F40" w:rsidRPr="002428BE" w:rsidRDefault="00496F40" w:rsidP="00496F40">
      <w:pPr>
        <w:pStyle w:val="PargrafodaLista"/>
        <w:rPr>
          <w:b/>
          <w:bCs/>
        </w:rPr>
      </w:pPr>
    </w:p>
    <w:p w14:paraId="6086250D" w14:textId="77777777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Pr="002428BE">
        <w:t>/(</w:t>
      </w:r>
      <w:proofErr w:type="gramEnd"/>
      <w:r w:rsidRPr="002428BE">
        <w:t>6001)/ 551126201203/</w:t>
      </w:r>
    </w:p>
    <w:p w14:paraId="15484F06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120C50DB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proofErr w:type="spellStart"/>
      <w:r w:rsidRPr="002428BE">
        <w:t>Padrao_Retry</w:t>
      </w:r>
      <w:proofErr w:type="spellEnd"/>
    </w:p>
    <w:p w14:paraId="7D869375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 </w:t>
      </w:r>
    </w:p>
    <w:p w14:paraId="2ED3EEA9" w14:textId="77777777" w:rsidR="00496F40" w:rsidRPr="002428BE" w:rsidRDefault="00496F40" w:rsidP="00496F40">
      <w:pPr>
        <w:spacing w:line="360" w:lineRule="auto"/>
      </w:pPr>
    </w:p>
    <w:p w14:paraId="13778650" w14:textId="3CAD1C0C" w:rsidR="00496F40" w:rsidRPr="002428BE" w:rsidRDefault="00496F40" w:rsidP="00496F40">
      <w:pPr>
        <w:spacing w:line="360" w:lineRule="auto"/>
      </w:pPr>
      <w:r w:rsidRPr="002428BE">
        <w:t>ROTA</w:t>
      </w:r>
    </w:p>
    <w:p w14:paraId="6B687863" w14:textId="77777777" w:rsidR="00496F40" w:rsidRPr="002428BE" w:rsidRDefault="00496F40" w:rsidP="00496F40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Adtalem_IN_08007715001_EDGE02</w:t>
      </w:r>
    </w:p>
    <w:p w14:paraId="21DF5930" w14:textId="77777777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1</w:t>
      </w:r>
    </w:p>
    <w:p w14:paraId="106D5D95" w14:textId="77777777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4EABDA1F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 w:rsidRPr="002428BE">
        <w:t>6001)$</w:t>
      </w:r>
    </w:p>
    <w:p w14:paraId="31DBAB8F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53514DB0" w14:textId="77777777" w:rsidR="00496F40" w:rsidRPr="002428BE" w:rsidRDefault="00496F40" w:rsidP="00496F40">
      <w:pPr>
        <w:pStyle w:val="PargrafodaLista"/>
      </w:pPr>
      <w:r w:rsidRPr="002428BE">
        <w:rPr>
          <w:b/>
          <w:bCs/>
        </w:rPr>
        <w:t xml:space="preserve">NAP Destino: </w:t>
      </w:r>
      <w:r w:rsidRPr="002428BE">
        <w:t>Adtalem_Edge_02</w:t>
      </w:r>
    </w:p>
    <w:p w14:paraId="711E3060" w14:textId="77777777" w:rsidR="00496F40" w:rsidRPr="002428BE" w:rsidRDefault="00496F40" w:rsidP="00496F40">
      <w:pPr>
        <w:pStyle w:val="PargrafodaLista"/>
        <w:rPr>
          <w:b/>
          <w:bCs/>
        </w:rPr>
      </w:pPr>
    </w:p>
    <w:p w14:paraId="2E32D21B" w14:textId="77777777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Pr="002428BE">
        <w:t>/(</w:t>
      </w:r>
      <w:proofErr w:type="gramEnd"/>
      <w:r w:rsidRPr="002428BE">
        <w:t>6001)/ 551126201203/</w:t>
      </w:r>
    </w:p>
    <w:p w14:paraId="6EB319C4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67F06ABD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r w:rsidRPr="002428BE">
        <w:rPr>
          <w:i/>
          <w:iCs/>
        </w:rPr>
        <w:t>Utilizar Perfil da NAP</w:t>
      </w:r>
      <w:r w:rsidRPr="002428BE">
        <w:rPr>
          <w:b/>
          <w:bCs/>
        </w:rPr>
        <w:t xml:space="preserve"> </w:t>
      </w:r>
    </w:p>
    <w:p w14:paraId="0D3BBC4A" w14:textId="5819DFE9" w:rsidR="00496F40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</w:t>
      </w:r>
      <w:r w:rsidRPr="00CB0C8C">
        <w:rPr>
          <w:b/>
          <w:bCs/>
        </w:rPr>
        <w:t xml:space="preserve"> </w:t>
      </w:r>
    </w:p>
    <w:p w14:paraId="73AFDF88" w14:textId="77777777" w:rsidR="00496F40" w:rsidRDefault="00496F40" w:rsidP="00496F40">
      <w:pPr>
        <w:pStyle w:val="PargrafodaLista"/>
        <w:spacing w:line="360" w:lineRule="auto"/>
        <w:ind w:left="862"/>
        <w:rPr>
          <w:b/>
          <w:bCs/>
        </w:rPr>
      </w:pPr>
    </w:p>
    <w:p w14:paraId="3DA12B42" w14:textId="77777777" w:rsidR="00496F40" w:rsidRDefault="00496F40" w:rsidP="00496F4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highlight w:val="yellow"/>
        </w:rPr>
        <w:t>PARA</w:t>
      </w:r>
      <w:r w:rsidRPr="003D2C65">
        <w:rPr>
          <w:b/>
          <w:bCs/>
          <w:sz w:val="40"/>
          <w:szCs w:val="40"/>
          <w:highlight w:val="yellow"/>
        </w:rPr>
        <w:t>:</w:t>
      </w:r>
    </w:p>
    <w:p w14:paraId="0BAA715F" w14:textId="0536FB32" w:rsidR="00496F40" w:rsidRDefault="00496F40" w:rsidP="00496F40">
      <w:pPr>
        <w:jc w:val="center"/>
        <w:rPr>
          <w:b/>
          <w:bCs/>
          <w:sz w:val="40"/>
          <w:szCs w:val="40"/>
        </w:rPr>
      </w:pPr>
    </w:p>
    <w:p w14:paraId="13E00D80" w14:textId="77777777" w:rsidR="00496F40" w:rsidRPr="002428BE" w:rsidRDefault="00496F40" w:rsidP="00496F40">
      <w:pPr>
        <w:spacing w:line="360" w:lineRule="auto"/>
      </w:pPr>
      <w:r w:rsidRPr="002428BE">
        <w:t>ROTA 7.</w:t>
      </w:r>
    </w:p>
    <w:p w14:paraId="1572B01C" w14:textId="77777777" w:rsidR="00496F40" w:rsidRPr="002428BE" w:rsidRDefault="00496F40" w:rsidP="00496F40">
      <w:pPr>
        <w:spacing w:line="360" w:lineRule="auto"/>
      </w:pPr>
    </w:p>
    <w:p w14:paraId="6BDAD605" w14:textId="77777777" w:rsidR="00496F40" w:rsidRPr="002428BE" w:rsidRDefault="00496F40" w:rsidP="00496F40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Adtalem_IN_08007715001_EDGE01</w:t>
      </w:r>
    </w:p>
    <w:p w14:paraId="45517254" w14:textId="77777777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0</w:t>
      </w:r>
    </w:p>
    <w:p w14:paraId="609BEBBD" w14:textId="77777777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58AF88BA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 w:rsidRPr="002428BE">
        <w:t>6001)$</w:t>
      </w:r>
    </w:p>
    <w:p w14:paraId="611D23F5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35F9466C" w14:textId="77777777" w:rsidR="00496F40" w:rsidRPr="002428BE" w:rsidRDefault="00496F40" w:rsidP="00496F40">
      <w:pPr>
        <w:pStyle w:val="PargrafodaLista"/>
      </w:pPr>
      <w:r w:rsidRPr="002428BE">
        <w:rPr>
          <w:b/>
          <w:bCs/>
        </w:rPr>
        <w:t xml:space="preserve">NAP Destino: </w:t>
      </w:r>
      <w:r w:rsidRPr="002428BE">
        <w:t>Adtalem_Edge_01</w:t>
      </w:r>
    </w:p>
    <w:p w14:paraId="370F5D99" w14:textId="77777777" w:rsidR="00496F40" w:rsidRPr="002428BE" w:rsidRDefault="00496F40" w:rsidP="00496F40">
      <w:pPr>
        <w:pStyle w:val="PargrafodaLista"/>
        <w:rPr>
          <w:b/>
          <w:bCs/>
        </w:rPr>
      </w:pPr>
    </w:p>
    <w:p w14:paraId="6386918B" w14:textId="4A5C71FB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Pr="00496F40">
        <w:rPr>
          <w:highlight w:val="yellow"/>
        </w:rPr>
        <w:t>^(</w:t>
      </w:r>
      <w:proofErr w:type="gramEnd"/>
      <w:r w:rsidRPr="00496F40">
        <w:rPr>
          <w:highlight w:val="yellow"/>
        </w:rPr>
        <w:t>6001|1203|1126201203)</w:t>
      </w:r>
    </w:p>
    <w:p w14:paraId="3C8A6EF8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25CFE208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proofErr w:type="spellStart"/>
      <w:r w:rsidRPr="002428BE">
        <w:t>Padrao_Retry</w:t>
      </w:r>
      <w:proofErr w:type="spellEnd"/>
    </w:p>
    <w:p w14:paraId="331F20C1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 </w:t>
      </w:r>
    </w:p>
    <w:p w14:paraId="4C384967" w14:textId="77777777" w:rsidR="00496F40" w:rsidRPr="002428BE" w:rsidRDefault="00496F40" w:rsidP="00496F40">
      <w:pPr>
        <w:spacing w:line="360" w:lineRule="auto"/>
      </w:pPr>
    </w:p>
    <w:p w14:paraId="2664E496" w14:textId="77777777" w:rsidR="00496F40" w:rsidRPr="002428BE" w:rsidRDefault="00496F40" w:rsidP="00496F40">
      <w:pPr>
        <w:spacing w:line="360" w:lineRule="auto"/>
      </w:pPr>
      <w:r w:rsidRPr="002428BE">
        <w:t>ROTA 8.</w:t>
      </w:r>
    </w:p>
    <w:p w14:paraId="07A2251D" w14:textId="77777777" w:rsidR="00496F40" w:rsidRPr="002428BE" w:rsidRDefault="00496F40" w:rsidP="00496F40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Adtalem_IN_08007715001_EDGE02</w:t>
      </w:r>
    </w:p>
    <w:p w14:paraId="72767C1C" w14:textId="77777777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1</w:t>
      </w:r>
    </w:p>
    <w:p w14:paraId="46842F50" w14:textId="77777777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5817F4B1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 w:rsidRPr="002428BE">
        <w:t>6001)$</w:t>
      </w:r>
    </w:p>
    <w:p w14:paraId="2A1301F8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363F4E80" w14:textId="77777777" w:rsidR="00496F40" w:rsidRPr="002428BE" w:rsidRDefault="00496F40" w:rsidP="00496F40">
      <w:pPr>
        <w:pStyle w:val="PargrafodaLista"/>
      </w:pPr>
      <w:r w:rsidRPr="002428BE">
        <w:rPr>
          <w:b/>
          <w:bCs/>
        </w:rPr>
        <w:t xml:space="preserve">NAP Destino: </w:t>
      </w:r>
      <w:r w:rsidRPr="002428BE">
        <w:t>Adtalem_Edge_02</w:t>
      </w:r>
    </w:p>
    <w:p w14:paraId="35B36250" w14:textId="77777777" w:rsidR="00496F40" w:rsidRPr="002428BE" w:rsidRDefault="00496F40" w:rsidP="00496F40">
      <w:pPr>
        <w:pStyle w:val="PargrafodaLista"/>
        <w:rPr>
          <w:b/>
          <w:bCs/>
        </w:rPr>
      </w:pPr>
    </w:p>
    <w:p w14:paraId="3DCF5A6C" w14:textId="1D918649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Pr="00496F40">
        <w:rPr>
          <w:highlight w:val="yellow"/>
        </w:rPr>
        <w:t>^(</w:t>
      </w:r>
      <w:proofErr w:type="gramEnd"/>
      <w:r w:rsidRPr="00496F40">
        <w:rPr>
          <w:highlight w:val="yellow"/>
        </w:rPr>
        <w:t>6001|1203|1126201203)</w:t>
      </w:r>
    </w:p>
    <w:p w14:paraId="56CCC663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08E3A60D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r w:rsidRPr="002428BE">
        <w:rPr>
          <w:i/>
          <w:iCs/>
        </w:rPr>
        <w:t>Utilizar Perfil da NAP</w:t>
      </w:r>
      <w:r w:rsidRPr="002428BE">
        <w:rPr>
          <w:b/>
          <w:bCs/>
        </w:rPr>
        <w:t xml:space="preserve"> </w:t>
      </w:r>
    </w:p>
    <w:p w14:paraId="2065EB49" w14:textId="77777777" w:rsidR="00496F40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</w:t>
      </w:r>
      <w:r w:rsidRPr="00CB0C8C">
        <w:rPr>
          <w:b/>
          <w:bCs/>
        </w:rPr>
        <w:t xml:space="preserve"> </w:t>
      </w:r>
    </w:p>
    <w:p w14:paraId="294F5EEB" w14:textId="64F92839" w:rsidR="00496F40" w:rsidRDefault="00496F40" w:rsidP="00496F40">
      <w:pPr>
        <w:jc w:val="center"/>
        <w:rPr>
          <w:b/>
          <w:bCs/>
          <w:sz w:val="40"/>
          <w:szCs w:val="40"/>
        </w:rPr>
      </w:pPr>
    </w:p>
    <w:p w14:paraId="4588FE27" w14:textId="338B0A24" w:rsidR="00496F40" w:rsidRDefault="00496F40" w:rsidP="00496F40">
      <w:pPr>
        <w:jc w:val="center"/>
        <w:rPr>
          <w:b/>
          <w:bCs/>
          <w:sz w:val="40"/>
          <w:szCs w:val="40"/>
        </w:rPr>
      </w:pPr>
    </w:p>
    <w:p w14:paraId="67328BDE" w14:textId="77777777" w:rsidR="00496F40" w:rsidRDefault="00496F40" w:rsidP="00496F40">
      <w:pPr>
        <w:jc w:val="center"/>
        <w:rPr>
          <w:b/>
          <w:bCs/>
          <w:sz w:val="40"/>
          <w:szCs w:val="40"/>
        </w:rPr>
      </w:pPr>
      <w:r w:rsidRPr="003D2C65">
        <w:rPr>
          <w:b/>
          <w:bCs/>
          <w:sz w:val="40"/>
          <w:szCs w:val="40"/>
          <w:highlight w:val="yellow"/>
        </w:rPr>
        <w:t>DE:</w:t>
      </w:r>
    </w:p>
    <w:p w14:paraId="7810D719" w14:textId="3918D9FC" w:rsidR="00496F40" w:rsidRDefault="00496F40" w:rsidP="00496F40">
      <w:pPr>
        <w:jc w:val="center"/>
        <w:rPr>
          <w:b/>
          <w:bCs/>
          <w:sz w:val="40"/>
          <w:szCs w:val="40"/>
        </w:rPr>
      </w:pPr>
    </w:p>
    <w:p w14:paraId="096F74CA" w14:textId="77777777" w:rsidR="00496F40" w:rsidRDefault="00496F40" w:rsidP="00496F40">
      <w:pPr>
        <w:jc w:val="center"/>
        <w:rPr>
          <w:b/>
          <w:bCs/>
          <w:sz w:val="40"/>
          <w:szCs w:val="40"/>
        </w:rPr>
      </w:pPr>
    </w:p>
    <w:p w14:paraId="24CC0B3A" w14:textId="77777777" w:rsidR="00496F40" w:rsidRDefault="00496F40" w:rsidP="00496F40">
      <w:pPr>
        <w:spacing w:line="360" w:lineRule="auto"/>
      </w:pPr>
      <w:r>
        <w:t>ROTA</w:t>
      </w:r>
    </w:p>
    <w:p w14:paraId="42D76F03" w14:textId="77777777" w:rsidR="00496F40" w:rsidRDefault="00496F40" w:rsidP="00496F40">
      <w:pPr>
        <w:spacing w:line="360" w:lineRule="auto"/>
        <w:ind w:firstLine="720"/>
      </w:pPr>
    </w:p>
    <w:p w14:paraId="5DCA8FBE" w14:textId="3A51EDE1" w:rsidR="00496F40" w:rsidRPr="002428BE" w:rsidRDefault="00496F40" w:rsidP="00496F40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</w:t>
      </w:r>
      <w:r>
        <w:t>5020</w:t>
      </w:r>
      <w:r w:rsidRPr="002428BE">
        <w:t>_EDGE01</w:t>
      </w:r>
    </w:p>
    <w:p w14:paraId="3EF95B11" w14:textId="77777777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0</w:t>
      </w:r>
    </w:p>
    <w:p w14:paraId="7F277C5B" w14:textId="77777777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28DA9F74" w14:textId="7878D771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>
        <w:t>60</w:t>
      </w:r>
      <w:r w:rsidR="004B5B50">
        <w:t>20</w:t>
      </w:r>
      <w:r w:rsidRPr="002428BE">
        <w:t>)$</w:t>
      </w:r>
    </w:p>
    <w:p w14:paraId="6623EA4C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0AE0588E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NAP Destino: </w:t>
      </w:r>
      <w:r w:rsidRPr="002428BE">
        <w:t>Adtalem_Edge_01</w:t>
      </w:r>
    </w:p>
    <w:p w14:paraId="5BB1E520" w14:textId="382D9C0E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="004B5B50" w:rsidRPr="004B5B50">
        <w:t>/(</w:t>
      </w:r>
      <w:proofErr w:type="gramEnd"/>
      <w:r w:rsidR="004B5B50" w:rsidRPr="004B5B50">
        <w:t>6020)/551126201204/</w:t>
      </w:r>
    </w:p>
    <w:p w14:paraId="52AFD68A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3EC644C6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proofErr w:type="spellStart"/>
      <w:r w:rsidRPr="002428BE">
        <w:t>Padrao_Retry</w:t>
      </w:r>
      <w:proofErr w:type="spellEnd"/>
    </w:p>
    <w:p w14:paraId="57493532" w14:textId="77777777" w:rsidR="00496F40" w:rsidRPr="007B74F0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</w:t>
      </w:r>
      <w:r w:rsidRPr="00CB0C8C">
        <w:rPr>
          <w:b/>
          <w:bCs/>
        </w:rPr>
        <w:t xml:space="preserve"> </w:t>
      </w:r>
    </w:p>
    <w:p w14:paraId="2E8AB421" w14:textId="77777777" w:rsidR="00496F40" w:rsidRDefault="00496F40" w:rsidP="00496F40">
      <w:pPr>
        <w:spacing w:line="360" w:lineRule="auto"/>
        <w:ind w:firstLine="720"/>
      </w:pPr>
    </w:p>
    <w:p w14:paraId="1A2D1E39" w14:textId="77777777" w:rsidR="00496F40" w:rsidRDefault="00496F40" w:rsidP="00496F40">
      <w:pPr>
        <w:spacing w:line="360" w:lineRule="auto"/>
        <w:ind w:firstLine="720"/>
      </w:pPr>
    </w:p>
    <w:p w14:paraId="4FED2814" w14:textId="77777777" w:rsidR="00496F40" w:rsidRPr="002428BE" w:rsidRDefault="00496F40" w:rsidP="00496F40">
      <w:pPr>
        <w:spacing w:line="360" w:lineRule="auto"/>
      </w:pPr>
      <w:r w:rsidRPr="002428BE">
        <w:t>ROTA</w:t>
      </w:r>
    </w:p>
    <w:p w14:paraId="58276A05" w14:textId="395D99D6" w:rsidR="00496F40" w:rsidRPr="002428BE" w:rsidRDefault="00496F40" w:rsidP="00496F40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</w:t>
      </w:r>
      <w:r>
        <w:t>5020</w:t>
      </w:r>
      <w:r w:rsidRPr="002428BE">
        <w:t>_EDGE02</w:t>
      </w:r>
    </w:p>
    <w:p w14:paraId="7B1B2B16" w14:textId="77777777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1</w:t>
      </w:r>
    </w:p>
    <w:p w14:paraId="5C50F310" w14:textId="77777777" w:rsidR="00496F40" w:rsidRPr="002428BE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28898142" w14:textId="1837B00B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>
        <w:t>60</w:t>
      </w:r>
      <w:r w:rsidR="004B5B50">
        <w:t>20</w:t>
      </w:r>
      <w:r w:rsidRPr="002428BE">
        <w:t>)$</w:t>
      </w:r>
    </w:p>
    <w:p w14:paraId="3E308FA7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6803C8DD" w14:textId="77777777" w:rsidR="00496F40" w:rsidRPr="002428BE" w:rsidRDefault="00496F40" w:rsidP="00496F40">
      <w:pPr>
        <w:pStyle w:val="PargrafodaLista"/>
        <w:ind w:firstLine="142"/>
      </w:pPr>
      <w:r w:rsidRPr="002428BE">
        <w:rPr>
          <w:b/>
          <w:bCs/>
        </w:rPr>
        <w:t xml:space="preserve">NAP Destino: </w:t>
      </w:r>
      <w:r w:rsidRPr="002428BE">
        <w:t>Adtalem_Edge_02</w:t>
      </w:r>
    </w:p>
    <w:p w14:paraId="743DC643" w14:textId="77777777" w:rsidR="00496F40" w:rsidRPr="002428BE" w:rsidRDefault="00496F40" w:rsidP="00496F40">
      <w:pPr>
        <w:pStyle w:val="PargrafodaLista"/>
        <w:rPr>
          <w:b/>
          <w:bCs/>
        </w:rPr>
      </w:pPr>
    </w:p>
    <w:p w14:paraId="16E80302" w14:textId="77777777" w:rsidR="004B5B50" w:rsidRDefault="00496F40" w:rsidP="00496F40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="004B5B50" w:rsidRPr="004B5B50">
        <w:t>/(</w:t>
      </w:r>
      <w:proofErr w:type="gramEnd"/>
      <w:r w:rsidR="004B5B50" w:rsidRPr="004B5B50">
        <w:t>6020)/551126201204/</w:t>
      </w:r>
    </w:p>
    <w:p w14:paraId="734F706B" w14:textId="20527890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4998B34E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lastRenderedPageBreak/>
        <w:t xml:space="preserve">Perfil para o Destino: </w:t>
      </w:r>
      <w:r w:rsidRPr="002428BE">
        <w:rPr>
          <w:i/>
          <w:iCs/>
        </w:rPr>
        <w:t>Utilizar Perfil da NAP</w:t>
      </w:r>
    </w:p>
    <w:p w14:paraId="02239513" w14:textId="77777777" w:rsidR="00496F40" w:rsidRPr="002428BE" w:rsidRDefault="00496F40" w:rsidP="00496F40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 </w:t>
      </w:r>
    </w:p>
    <w:p w14:paraId="5A4E30F7" w14:textId="77777777" w:rsidR="004B5B50" w:rsidRDefault="004B5B50" w:rsidP="004B5B5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highlight w:val="yellow"/>
        </w:rPr>
        <w:t>PARA</w:t>
      </w:r>
      <w:r w:rsidRPr="003D2C65">
        <w:rPr>
          <w:b/>
          <w:bCs/>
          <w:sz w:val="40"/>
          <w:szCs w:val="40"/>
          <w:highlight w:val="yellow"/>
        </w:rPr>
        <w:t>:</w:t>
      </w:r>
    </w:p>
    <w:p w14:paraId="3190F8BC" w14:textId="77777777" w:rsidR="004B5B50" w:rsidRDefault="004B5B50" w:rsidP="004B5B50">
      <w:pPr>
        <w:jc w:val="center"/>
        <w:rPr>
          <w:b/>
          <w:bCs/>
          <w:sz w:val="40"/>
          <w:szCs w:val="40"/>
        </w:rPr>
      </w:pPr>
    </w:p>
    <w:p w14:paraId="21A31AEB" w14:textId="77777777" w:rsidR="004B5B50" w:rsidRDefault="004B5B50" w:rsidP="004B5B50">
      <w:pPr>
        <w:spacing w:line="360" w:lineRule="auto"/>
      </w:pPr>
      <w:r>
        <w:t>ROTA</w:t>
      </w:r>
    </w:p>
    <w:p w14:paraId="094C5BF4" w14:textId="77777777" w:rsidR="004B5B50" w:rsidRDefault="004B5B50" w:rsidP="004B5B50">
      <w:pPr>
        <w:spacing w:line="360" w:lineRule="auto"/>
        <w:ind w:firstLine="720"/>
      </w:pPr>
    </w:p>
    <w:p w14:paraId="5170440E" w14:textId="77777777" w:rsidR="004B5B50" w:rsidRPr="002428BE" w:rsidRDefault="004B5B50" w:rsidP="004B5B50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</w:t>
      </w:r>
      <w:r>
        <w:t>5020</w:t>
      </w:r>
      <w:r w:rsidRPr="002428BE">
        <w:t>_EDGE01</w:t>
      </w:r>
    </w:p>
    <w:p w14:paraId="5AEFB190" w14:textId="77777777" w:rsidR="004B5B50" w:rsidRPr="002428BE" w:rsidRDefault="004B5B50" w:rsidP="004B5B50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0</w:t>
      </w:r>
    </w:p>
    <w:p w14:paraId="387BD168" w14:textId="77777777" w:rsidR="004B5B50" w:rsidRPr="002428BE" w:rsidRDefault="004B5B50" w:rsidP="004B5B50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011D526F" w14:textId="77777777" w:rsidR="004B5B50" w:rsidRPr="002428BE" w:rsidRDefault="004B5B50" w:rsidP="004B5B5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>
        <w:t>6020</w:t>
      </w:r>
      <w:r w:rsidRPr="002428BE">
        <w:t>)$</w:t>
      </w:r>
    </w:p>
    <w:p w14:paraId="5CF02305" w14:textId="77777777" w:rsidR="004B5B50" w:rsidRPr="002428BE" w:rsidRDefault="004B5B50" w:rsidP="004B5B5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037C6797" w14:textId="77777777" w:rsidR="004B5B50" w:rsidRPr="002428BE" w:rsidRDefault="004B5B50" w:rsidP="004B5B5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NAP Destino: </w:t>
      </w:r>
      <w:r w:rsidRPr="002428BE">
        <w:t>Adtalem_Edge_01</w:t>
      </w:r>
    </w:p>
    <w:p w14:paraId="569EB298" w14:textId="37B8A8E7" w:rsidR="004B5B50" w:rsidRPr="002428BE" w:rsidRDefault="004B5B50" w:rsidP="004B5B50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Pr="004B5B50">
        <w:rPr>
          <w:highlight w:val="yellow"/>
        </w:rPr>
        <w:t>^(</w:t>
      </w:r>
      <w:proofErr w:type="gramEnd"/>
      <w:r w:rsidRPr="004B5B50">
        <w:rPr>
          <w:highlight w:val="yellow"/>
        </w:rPr>
        <w:t>6020|1204|1126201204)</w:t>
      </w:r>
    </w:p>
    <w:p w14:paraId="2136478A" w14:textId="77777777" w:rsidR="004B5B50" w:rsidRPr="002428BE" w:rsidRDefault="004B5B50" w:rsidP="004B5B5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3A633633" w14:textId="77777777" w:rsidR="004B5B50" w:rsidRPr="002428BE" w:rsidRDefault="004B5B50" w:rsidP="004B5B5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proofErr w:type="spellStart"/>
      <w:r w:rsidRPr="002428BE">
        <w:t>Padrao_Retry</w:t>
      </w:r>
      <w:proofErr w:type="spellEnd"/>
    </w:p>
    <w:p w14:paraId="0B231DCB" w14:textId="77777777" w:rsidR="004B5B50" w:rsidRPr="007B74F0" w:rsidRDefault="004B5B50" w:rsidP="004B5B50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</w:t>
      </w:r>
      <w:r w:rsidRPr="00CB0C8C">
        <w:rPr>
          <w:b/>
          <w:bCs/>
        </w:rPr>
        <w:t xml:space="preserve"> </w:t>
      </w:r>
    </w:p>
    <w:p w14:paraId="5D3AB15D" w14:textId="77777777" w:rsidR="004B5B50" w:rsidRDefault="004B5B50" w:rsidP="004B5B50">
      <w:pPr>
        <w:spacing w:line="360" w:lineRule="auto"/>
        <w:ind w:firstLine="720"/>
      </w:pPr>
    </w:p>
    <w:p w14:paraId="2FB3149A" w14:textId="77777777" w:rsidR="004B5B50" w:rsidRDefault="004B5B50" w:rsidP="004B5B50">
      <w:pPr>
        <w:spacing w:line="360" w:lineRule="auto"/>
        <w:ind w:firstLine="720"/>
      </w:pPr>
    </w:p>
    <w:p w14:paraId="042A2D4B" w14:textId="77777777" w:rsidR="004B5B50" w:rsidRPr="002428BE" w:rsidRDefault="004B5B50" w:rsidP="004B5B50">
      <w:pPr>
        <w:spacing w:line="360" w:lineRule="auto"/>
      </w:pPr>
      <w:r w:rsidRPr="002428BE">
        <w:t>ROTA</w:t>
      </w:r>
    </w:p>
    <w:p w14:paraId="61184573" w14:textId="77777777" w:rsidR="004B5B50" w:rsidRPr="002428BE" w:rsidRDefault="004B5B50" w:rsidP="004B5B50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</w:t>
      </w:r>
      <w:r>
        <w:t>5020</w:t>
      </w:r>
      <w:r w:rsidRPr="002428BE">
        <w:t>_EDGE02</w:t>
      </w:r>
    </w:p>
    <w:p w14:paraId="7B2D373F" w14:textId="77777777" w:rsidR="004B5B50" w:rsidRPr="002428BE" w:rsidRDefault="004B5B50" w:rsidP="004B5B50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1</w:t>
      </w:r>
    </w:p>
    <w:p w14:paraId="10AD705D" w14:textId="77777777" w:rsidR="004B5B50" w:rsidRPr="002428BE" w:rsidRDefault="004B5B50" w:rsidP="004B5B50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68BC58A7" w14:textId="77777777" w:rsidR="004B5B50" w:rsidRPr="002428BE" w:rsidRDefault="004B5B50" w:rsidP="004B5B5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>
        <w:t>6020</w:t>
      </w:r>
      <w:r w:rsidRPr="002428BE">
        <w:t>)$</w:t>
      </w:r>
    </w:p>
    <w:p w14:paraId="1CA1F9B4" w14:textId="77777777" w:rsidR="004B5B50" w:rsidRPr="002428BE" w:rsidRDefault="004B5B50" w:rsidP="004B5B5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0CF52B9C" w14:textId="77777777" w:rsidR="004B5B50" w:rsidRPr="002428BE" w:rsidRDefault="004B5B50" w:rsidP="004B5B50">
      <w:pPr>
        <w:pStyle w:val="PargrafodaLista"/>
        <w:ind w:firstLine="142"/>
      </w:pPr>
      <w:r w:rsidRPr="002428BE">
        <w:rPr>
          <w:b/>
          <w:bCs/>
        </w:rPr>
        <w:t xml:space="preserve">NAP Destino: </w:t>
      </w:r>
      <w:r w:rsidRPr="002428BE">
        <w:t>Adtalem_Edge_02</w:t>
      </w:r>
    </w:p>
    <w:p w14:paraId="3496C282" w14:textId="77777777" w:rsidR="004B5B50" w:rsidRPr="002428BE" w:rsidRDefault="004B5B50" w:rsidP="004B5B50">
      <w:pPr>
        <w:pStyle w:val="PargrafodaLista"/>
        <w:rPr>
          <w:b/>
          <w:bCs/>
        </w:rPr>
      </w:pPr>
    </w:p>
    <w:p w14:paraId="16B0CFF8" w14:textId="00FB0318" w:rsidR="004B5B50" w:rsidRDefault="004B5B50" w:rsidP="004B5B50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Pr="004B5B50">
        <w:rPr>
          <w:highlight w:val="yellow"/>
        </w:rPr>
        <w:t>^(</w:t>
      </w:r>
      <w:proofErr w:type="gramEnd"/>
      <w:r w:rsidRPr="004B5B50">
        <w:rPr>
          <w:highlight w:val="yellow"/>
        </w:rPr>
        <w:t>6020|1204|1126201204)</w:t>
      </w:r>
    </w:p>
    <w:p w14:paraId="18270F4C" w14:textId="77777777" w:rsidR="004B5B50" w:rsidRPr="002428BE" w:rsidRDefault="004B5B50" w:rsidP="004B5B5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2D82A4E9" w14:textId="77777777" w:rsidR="004B5B50" w:rsidRPr="002428BE" w:rsidRDefault="004B5B50" w:rsidP="004B5B50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r w:rsidRPr="002428BE">
        <w:rPr>
          <w:i/>
          <w:iCs/>
        </w:rPr>
        <w:t>Utilizar Perfil da NAP</w:t>
      </w:r>
    </w:p>
    <w:p w14:paraId="07FD515E" w14:textId="77777777" w:rsidR="004B5B50" w:rsidRPr="002428BE" w:rsidRDefault="004B5B50" w:rsidP="004B5B50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 </w:t>
      </w:r>
    </w:p>
    <w:p w14:paraId="4651842B" w14:textId="1C274B02" w:rsidR="00F26628" w:rsidRDefault="00F26628" w:rsidP="00C11DD7">
      <w:pPr>
        <w:pStyle w:val="PargrafodaLista"/>
        <w:spacing w:line="360" w:lineRule="auto"/>
        <w:ind w:left="862"/>
        <w:rPr>
          <w:b/>
          <w:bCs/>
        </w:rPr>
      </w:pPr>
    </w:p>
    <w:p w14:paraId="2A75469F" w14:textId="702312C2" w:rsidR="004B5B50" w:rsidRDefault="004B5B50" w:rsidP="00C11DD7">
      <w:pPr>
        <w:pStyle w:val="PargrafodaLista"/>
        <w:spacing w:line="360" w:lineRule="auto"/>
        <w:ind w:left="862"/>
        <w:rPr>
          <w:b/>
          <w:bCs/>
        </w:rPr>
      </w:pPr>
    </w:p>
    <w:p w14:paraId="0C9383E2" w14:textId="12371BB1" w:rsidR="004B5B50" w:rsidRDefault="004B5B50" w:rsidP="00C11DD7">
      <w:pPr>
        <w:pStyle w:val="PargrafodaLista"/>
        <w:spacing w:line="360" w:lineRule="auto"/>
        <w:ind w:left="862"/>
        <w:rPr>
          <w:b/>
          <w:bCs/>
        </w:rPr>
      </w:pPr>
    </w:p>
    <w:p w14:paraId="672E1DAE" w14:textId="6F3587E1" w:rsidR="004B5B50" w:rsidRDefault="004B5B50" w:rsidP="00C11DD7">
      <w:pPr>
        <w:pStyle w:val="PargrafodaLista"/>
        <w:spacing w:line="360" w:lineRule="auto"/>
        <w:ind w:left="862"/>
        <w:rPr>
          <w:b/>
          <w:bCs/>
        </w:rPr>
      </w:pPr>
    </w:p>
    <w:p w14:paraId="73AAC39D" w14:textId="791F480E" w:rsidR="004B5B50" w:rsidRDefault="004B5B50" w:rsidP="00C11DD7">
      <w:pPr>
        <w:pStyle w:val="PargrafodaLista"/>
        <w:spacing w:line="360" w:lineRule="auto"/>
        <w:ind w:left="862"/>
        <w:rPr>
          <w:b/>
          <w:bCs/>
        </w:rPr>
      </w:pPr>
    </w:p>
    <w:p w14:paraId="401C4230" w14:textId="17240415" w:rsidR="004B5B50" w:rsidRDefault="004B5B50" w:rsidP="00C11DD7">
      <w:pPr>
        <w:pStyle w:val="PargrafodaLista"/>
        <w:spacing w:line="360" w:lineRule="auto"/>
        <w:ind w:left="862"/>
        <w:rPr>
          <w:b/>
          <w:bCs/>
        </w:rPr>
      </w:pPr>
    </w:p>
    <w:p w14:paraId="5BBD4888" w14:textId="07947E60" w:rsidR="004B5B50" w:rsidRDefault="004B5B50" w:rsidP="00C11DD7">
      <w:pPr>
        <w:pStyle w:val="PargrafodaLista"/>
        <w:spacing w:line="360" w:lineRule="auto"/>
        <w:ind w:left="862"/>
        <w:rPr>
          <w:b/>
          <w:bCs/>
        </w:rPr>
      </w:pPr>
    </w:p>
    <w:p w14:paraId="66C0CABE" w14:textId="0D2EB8C3" w:rsidR="004B5B50" w:rsidRDefault="004B5B50" w:rsidP="00C11DD7">
      <w:pPr>
        <w:pStyle w:val="PargrafodaLista"/>
        <w:spacing w:line="360" w:lineRule="auto"/>
        <w:ind w:left="862"/>
        <w:rPr>
          <w:b/>
          <w:bCs/>
        </w:rPr>
      </w:pPr>
    </w:p>
    <w:p w14:paraId="5472CD3B" w14:textId="533839B5" w:rsidR="004B5B50" w:rsidRDefault="004B5B50" w:rsidP="00C11DD7">
      <w:pPr>
        <w:pStyle w:val="PargrafodaLista"/>
        <w:spacing w:line="360" w:lineRule="auto"/>
        <w:ind w:left="862"/>
        <w:rPr>
          <w:b/>
          <w:bCs/>
        </w:rPr>
      </w:pPr>
    </w:p>
    <w:p w14:paraId="2F0AB676" w14:textId="4906A150" w:rsidR="004B5B50" w:rsidRDefault="004B5B50" w:rsidP="00C11DD7">
      <w:pPr>
        <w:pStyle w:val="PargrafodaLista"/>
        <w:spacing w:line="360" w:lineRule="auto"/>
        <w:ind w:left="862"/>
        <w:rPr>
          <w:b/>
          <w:bCs/>
        </w:rPr>
      </w:pPr>
    </w:p>
    <w:p w14:paraId="1E6748BD" w14:textId="77777777" w:rsidR="004B5B50" w:rsidRDefault="004B5B50" w:rsidP="00C11DD7">
      <w:pPr>
        <w:pStyle w:val="PargrafodaLista"/>
        <w:spacing w:line="360" w:lineRule="auto"/>
        <w:ind w:left="862"/>
        <w:rPr>
          <w:b/>
          <w:bCs/>
        </w:rPr>
      </w:pPr>
    </w:p>
    <w:p w14:paraId="0B552FE8" w14:textId="77777777" w:rsidR="001840F1" w:rsidRDefault="001840F1" w:rsidP="00C11DD7">
      <w:pPr>
        <w:pStyle w:val="PargrafodaLista"/>
        <w:spacing w:line="360" w:lineRule="auto"/>
        <w:ind w:left="862"/>
        <w:rPr>
          <w:b/>
          <w:bCs/>
        </w:rPr>
      </w:pPr>
    </w:p>
    <w:p w14:paraId="30100E40" w14:textId="631C9EDA" w:rsidR="0054183D" w:rsidRDefault="00DB1758" w:rsidP="00BE6B1A">
      <w:pPr>
        <w:pStyle w:val="Ttulo1"/>
        <w:numPr>
          <w:ilvl w:val="0"/>
          <w:numId w:val="17"/>
        </w:numPr>
      </w:pPr>
      <w:r>
        <w:lastRenderedPageBreak/>
        <w:t>Testes</w:t>
      </w:r>
    </w:p>
    <w:p w14:paraId="05ED525F" w14:textId="29C8554E" w:rsidR="00DB1758" w:rsidRDefault="00DB1758" w:rsidP="00DB1758">
      <w:pPr>
        <w:spacing w:before="120" w:line="360" w:lineRule="auto"/>
        <w:jc w:val="both"/>
      </w:pPr>
      <w:r>
        <w:t>Após criação das rotas realizar testes de ligações para os respectivos números (0800s) de cada rota</w:t>
      </w:r>
      <w:r w:rsidR="00F25FCC">
        <w:t xml:space="preserve"> criada</w:t>
      </w:r>
      <w:r>
        <w:t>.</w:t>
      </w:r>
    </w:p>
    <w:p w14:paraId="7C160A72" w14:textId="1F44A85C" w:rsidR="00DB1758" w:rsidRDefault="00DB1758" w:rsidP="00DB1758">
      <w:pPr>
        <w:spacing w:before="120" w:line="360" w:lineRule="auto"/>
        <w:jc w:val="both"/>
      </w:pPr>
      <w:r>
        <w:t>Ligar para:</w:t>
      </w:r>
    </w:p>
    <w:p w14:paraId="3A93E538" w14:textId="77777777" w:rsidR="005F13C6" w:rsidRDefault="005F13C6" w:rsidP="005F13C6"/>
    <w:p w14:paraId="56CD7567" w14:textId="77E7A789" w:rsidR="005F13C6" w:rsidRDefault="005F13C6" w:rsidP="005F13C6">
      <w:r>
        <w:t>1126201202</w:t>
      </w:r>
    </w:p>
    <w:p w14:paraId="114C18E7" w14:textId="33FC1330" w:rsidR="005F13C6" w:rsidRDefault="005F13C6" w:rsidP="005F13C6">
      <w:r>
        <w:t>1126201203</w:t>
      </w:r>
    </w:p>
    <w:p w14:paraId="201B7A9C" w14:textId="7699A39A" w:rsidR="005F13C6" w:rsidRDefault="005F13C6" w:rsidP="005F13C6">
      <w:r>
        <w:t>1126201204</w:t>
      </w:r>
    </w:p>
    <w:p w14:paraId="3ED10FA4" w14:textId="5781FD42" w:rsidR="00DB1758" w:rsidRDefault="005F13C6" w:rsidP="005F13C6">
      <w:r>
        <w:t>1126201207</w:t>
      </w:r>
    </w:p>
    <w:p w14:paraId="30DDBBF3" w14:textId="77777777" w:rsidR="005F13C6" w:rsidRDefault="005F13C6" w:rsidP="005F13C6"/>
    <w:p w14:paraId="204E3B66" w14:textId="1F991B4C" w:rsidR="005F1E76" w:rsidRDefault="005F13C6" w:rsidP="00DB1758">
      <w:r w:rsidRPr="002428BE">
        <w:t>0800771</w:t>
      </w:r>
      <w:r>
        <w:t>5020</w:t>
      </w:r>
    </w:p>
    <w:p w14:paraId="4FB902A2" w14:textId="07A6DA65" w:rsidR="005F13C6" w:rsidRDefault="005F13C6" w:rsidP="00DB1758">
      <w:r w:rsidRPr="002428BE">
        <w:t>08007715001</w:t>
      </w:r>
    </w:p>
    <w:p w14:paraId="422495C2" w14:textId="3A7032EA" w:rsidR="005F1E76" w:rsidRDefault="005F13C6" w:rsidP="00DB1758">
      <w:r w:rsidRPr="002428BE">
        <w:t>0800771</w:t>
      </w:r>
      <w:r>
        <w:t>5055</w:t>
      </w:r>
    </w:p>
    <w:p w14:paraId="7D5E094E" w14:textId="1B97EE6C" w:rsidR="005F13C6" w:rsidRDefault="005F13C6" w:rsidP="00DB1758">
      <w:r w:rsidRPr="002428BE">
        <w:t>08007715025</w:t>
      </w:r>
    </w:p>
    <w:p w14:paraId="4B021188" w14:textId="2967786E" w:rsidR="005F1E76" w:rsidRDefault="005F1E76" w:rsidP="00DB1758"/>
    <w:p w14:paraId="0183EEA1" w14:textId="3D6641B9" w:rsidR="005F1E76" w:rsidRDefault="005F1E76" w:rsidP="00DB1758"/>
    <w:p w14:paraId="16F428A2" w14:textId="2FC7864D" w:rsidR="005F1E76" w:rsidRDefault="005F1E76" w:rsidP="00DB1758"/>
    <w:p w14:paraId="1477FB56" w14:textId="59F1D108" w:rsidR="005F1E76" w:rsidRDefault="005F1E76" w:rsidP="00DB1758"/>
    <w:p w14:paraId="2CED01FD" w14:textId="1B7217D6" w:rsidR="005F1E76" w:rsidRDefault="005F1E76" w:rsidP="00DB1758"/>
    <w:p w14:paraId="030926D1" w14:textId="1122CAA3" w:rsidR="005F1E76" w:rsidRDefault="005F1E76" w:rsidP="00DB1758"/>
    <w:p w14:paraId="7EC49738" w14:textId="56EA458A" w:rsidR="005F1E76" w:rsidRDefault="005F1E76" w:rsidP="00DB1758"/>
    <w:p w14:paraId="747AA542" w14:textId="77777777" w:rsidR="005F1E76" w:rsidRDefault="005F1E76" w:rsidP="00DB1758"/>
    <w:p w14:paraId="2E105F47" w14:textId="77777777" w:rsidR="00DB1758" w:rsidRPr="00DB1758" w:rsidRDefault="00DB1758" w:rsidP="00DB1758"/>
    <w:p w14:paraId="0A613375" w14:textId="6681BED5" w:rsidR="00B66B9A" w:rsidRDefault="00B66B9A" w:rsidP="00BE6B1A">
      <w:pPr>
        <w:pStyle w:val="Ttulo1"/>
        <w:numPr>
          <w:ilvl w:val="0"/>
          <w:numId w:val="17"/>
        </w:numPr>
      </w:pPr>
      <w:bookmarkStart w:id="13" w:name="_Toc488424301"/>
      <w:proofErr w:type="spellStart"/>
      <w:r>
        <w:t>R</w:t>
      </w:r>
      <w:bookmarkEnd w:id="13"/>
      <w:r w:rsidR="00DB1758">
        <w:t>ollback</w:t>
      </w:r>
      <w:proofErr w:type="spellEnd"/>
      <w:r w:rsidR="00DB1758">
        <w:t xml:space="preserve">                      </w:t>
      </w:r>
    </w:p>
    <w:p w14:paraId="1A82D376" w14:textId="27F726CB" w:rsidR="00F25FCC" w:rsidRDefault="00F25FCC" w:rsidP="00F25FCC"/>
    <w:p w14:paraId="44714CB4" w14:textId="0B1ED108" w:rsidR="00016E01" w:rsidRDefault="005F13C6" w:rsidP="00F25FCC">
      <w:r>
        <w:t>Voltar as rotas para as configurações anteriores.</w:t>
      </w:r>
    </w:p>
    <w:p w14:paraId="6C26CD1D" w14:textId="77777777" w:rsidR="005F13C6" w:rsidRDefault="005F13C6" w:rsidP="005F13C6">
      <w:pPr>
        <w:jc w:val="center"/>
        <w:rPr>
          <w:b/>
          <w:bCs/>
          <w:sz w:val="40"/>
          <w:szCs w:val="40"/>
        </w:rPr>
      </w:pPr>
    </w:p>
    <w:p w14:paraId="2797BBDC" w14:textId="6B5C2383" w:rsidR="005F13C6" w:rsidRPr="002428BE" w:rsidRDefault="005F13C6" w:rsidP="005F13C6">
      <w:pPr>
        <w:spacing w:line="360" w:lineRule="auto"/>
      </w:pPr>
      <w:r w:rsidRPr="002428BE">
        <w:t>ROTA</w:t>
      </w:r>
    </w:p>
    <w:p w14:paraId="030EB72D" w14:textId="77777777" w:rsidR="005F13C6" w:rsidRPr="002428BE" w:rsidRDefault="005F13C6" w:rsidP="005F13C6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Adtalem_IN_08007715025_EDGE01</w:t>
      </w:r>
    </w:p>
    <w:p w14:paraId="6695DB10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0</w:t>
      </w:r>
    </w:p>
    <w:p w14:paraId="1E01EAFB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4AA05475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 w:rsidRPr="002428BE">
        <w:t>6025)$</w:t>
      </w:r>
    </w:p>
    <w:p w14:paraId="03D4EBF7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1A6D25F2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NAP Destino: </w:t>
      </w:r>
      <w:r w:rsidRPr="002428BE">
        <w:t>Adtalem_Edge_01</w:t>
      </w:r>
    </w:p>
    <w:p w14:paraId="685565C4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Pr="002428BE">
        <w:t>/(</w:t>
      </w:r>
      <w:proofErr w:type="gramEnd"/>
      <w:r w:rsidRPr="002428BE">
        <w:t>6025)/551126201207/</w:t>
      </w:r>
    </w:p>
    <w:p w14:paraId="2F2DFA87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11F0DD38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proofErr w:type="spellStart"/>
      <w:r w:rsidRPr="002428BE">
        <w:rPr>
          <w:b/>
          <w:bCs/>
        </w:rPr>
        <w:t>Padra_Retry</w:t>
      </w:r>
      <w:proofErr w:type="spellEnd"/>
    </w:p>
    <w:p w14:paraId="60636E74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 </w:t>
      </w:r>
    </w:p>
    <w:p w14:paraId="6191526C" w14:textId="77777777" w:rsidR="005F13C6" w:rsidRPr="002428BE" w:rsidRDefault="005F13C6" w:rsidP="005F13C6">
      <w:pPr>
        <w:pStyle w:val="PargrafodaLista"/>
        <w:spacing w:line="360" w:lineRule="auto"/>
        <w:ind w:left="862"/>
      </w:pPr>
    </w:p>
    <w:p w14:paraId="1F13E3DC" w14:textId="5C790AD6" w:rsidR="005F13C6" w:rsidRPr="002428BE" w:rsidRDefault="005F13C6" w:rsidP="005F13C6">
      <w:pPr>
        <w:spacing w:line="360" w:lineRule="auto"/>
        <w:rPr>
          <w:b/>
          <w:bCs/>
        </w:rPr>
      </w:pPr>
      <w:r w:rsidRPr="002428BE">
        <w:t>ROTA</w:t>
      </w:r>
    </w:p>
    <w:p w14:paraId="5919349B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</w:p>
    <w:p w14:paraId="3703F54D" w14:textId="77777777" w:rsidR="005F13C6" w:rsidRPr="002428BE" w:rsidRDefault="005F13C6" w:rsidP="005F13C6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Adtalem_IN_08007715025_EDGE02</w:t>
      </w:r>
    </w:p>
    <w:p w14:paraId="2DE66064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1</w:t>
      </w:r>
    </w:p>
    <w:p w14:paraId="7A0CB8DD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551CDCA3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 w:rsidRPr="002428BE">
        <w:t>6025)$</w:t>
      </w:r>
    </w:p>
    <w:p w14:paraId="4F4937D9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46F0697B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NAP Destino: </w:t>
      </w:r>
      <w:r w:rsidRPr="002428BE">
        <w:t>Adtalem_Edge_02</w:t>
      </w:r>
    </w:p>
    <w:p w14:paraId="100B71DF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lastRenderedPageBreak/>
        <w:t xml:space="preserve">Alterar número de B: </w:t>
      </w:r>
      <w:proofErr w:type="gramStart"/>
      <w:r w:rsidRPr="002428BE">
        <w:t>/(</w:t>
      </w:r>
      <w:proofErr w:type="gramEnd"/>
      <w:r w:rsidRPr="002428BE">
        <w:t>6025)/551126201207/</w:t>
      </w:r>
    </w:p>
    <w:p w14:paraId="221C37DA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2F9776BF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r w:rsidRPr="002428BE">
        <w:rPr>
          <w:i/>
          <w:iCs/>
        </w:rPr>
        <w:t>Utilizar Perfil da NAP</w:t>
      </w:r>
    </w:p>
    <w:p w14:paraId="60B33AFA" w14:textId="77777777" w:rsidR="005F13C6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</w:t>
      </w:r>
      <w:r w:rsidRPr="00CB0C8C">
        <w:rPr>
          <w:b/>
          <w:bCs/>
        </w:rPr>
        <w:t xml:space="preserve"> </w:t>
      </w:r>
    </w:p>
    <w:p w14:paraId="56EA6E7F" w14:textId="77777777" w:rsidR="005F13C6" w:rsidRDefault="005F13C6" w:rsidP="005F13C6">
      <w:pPr>
        <w:pStyle w:val="PargrafodaLista"/>
        <w:spacing w:line="360" w:lineRule="auto"/>
        <w:ind w:left="862"/>
      </w:pPr>
    </w:p>
    <w:p w14:paraId="7A9DEAA1" w14:textId="77777777" w:rsidR="005F13C6" w:rsidRDefault="005F13C6" w:rsidP="005F13C6">
      <w:pPr>
        <w:spacing w:line="360" w:lineRule="auto"/>
      </w:pPr>
      <w:r>
        <w:t>ROTA</w:t>
      </w:r>
    </w:p>
    <w:p w14:paraId="173F234B" w14:textId="77777777" w:rsidR="005F13C6" w:rsidRDefault="005F13C6" w:rsidP="005F13C6">
      <w:pPr>
        <w:spacing w:line="360" w:lineRule="auto"/>
        <w:ind w:firstLine="720"/>
      </w:pPr>
    </w:p>
    <w:p w14:paraId="6C39B103" w14:textId="77777777" w:rsidR="005F13C6" w:rsidRPr="002428BE" w:rsidRDefault="005F13C6" w:rsidP="005F13C6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</w:t>
      </w:r>
      <w:r>
        <w:t>5055</w:t>
      </w:r>
      <w:r w:rsidRPr="002428BE">
        <w:t>_EDGE01</w:t>
      </w:r>
    </w:p>
    <w:p w14:paraId="7C48A5D7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0</w:t>
      </w:r>
    </w:p>
    <w:p w14:paraId="0A0F1CB9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00CDA32D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>
        <w:t>6055</w:t>
      </w:r>
      <w:r w:rsidRPr="002428BE">
        <w:t>)$</w:t>
      </w:r>
    </w:p>
    <w:p w14:paraId="6BF9B123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650D89F8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NAP Destino: </w:t>
      </w:r>
      <w:r w:rsidRPr="002428BE">
        <w:t>Adtalem_Edge_01</w:t>
      </w:r>
    </w:p>
    <w:p w14:paraId="5372D705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Pr="00496F40">
        <w:t>/(</w:t>
      </w:r>
      <w:proofErr w:type="gramEnd"/>
      <w:r w:rsidRPr="00496F40">
        <w:t>6055)/551126201202/</w:t>
      </w:r>
    </w:p>
    <w:p w14:paraId="77AFB22E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2A5386F9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proofErr w:type="spellStart"/>
      <w:r w:rsidRPr="002428BE">
        <w:t>Padrao_Retry</w:t>
      </w:r>
      <w:proofErr w:type="spellEnd"/>
    </w:p>
    <w:p w14:paraId="616DC676" w14:textId="77777777" w:rsidR="005F13C6" w:rsidRPr="007B74F0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</w:t>
      </w:r>
      <w:r w:rsidRPr="00CB0C8C">
        <w:rPr>
          <w:b/>
          <w:bCs/>
        </w:rPr>
        <w:t xml:space="preserve"> </w:t>
      </w:r>
    </w:p>
    <w:p w14:paraId="4B638C0F" w14:textId="77777777" w:rsidR="005F13C6" w:rsidRDefault="005F13C6" w:rsidP="005F13C6">
      <w:pPr>
        <w:spacing w:line="360" w:lineRule="auto"/>
        <w:ind w:firstLine="720"/>
      </w:pPr>
    </w:p>
    <w:p w14:paraId="45010A91" w14:textId="77777777" w:rsidR="005F13C6" w:rsidRDefault="005F13C6" w:rsidP="005F13C6">
      <w:pPr>
        <w:spacing w:line="360" w:lineRule="auto"/>
        <w:ind w:firstLine="720"/>
      </w:pPr>
    </w:p>
    <w:p w14:paraId="53FF44D3" w14:textId="77777777" w:rsidR="005F13C6" w:rsidRPr="002428BE" w:rsidRDefault="005F13C6" w:rsidP="005F13C6">
      <w:pPr>
        <w:spacing w:line="360" w:lineRule="auto"/>
      </w:pPr>
      <w:r w:rsidRPr="002428BE">
        <w:t>ROTA</w:t>
      </w:r>
    </w:p>
    <w:p w14:paraId="03003EEE" w14:textId="77777777" w:rsidR="005F13C6" w:rsidRPr="002428BE" w:rsidRDefault="005F13C6" w:rsidP="005F13C6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</w:t>
      </w:r>
      <w:r>
        <w:t>5055</w:t>
      </w:r>
      <w:r w:rsidRPr="002428BE">
        <w:t>_EDGE02</w:t>
      </w:r>
    </w:p>
    <w:p w14:paraId="3B7ACFA2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1</w:t>
      </w:r>
    </w:p>
    <w:p w14:paraId="717C42E8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471FB2F2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>
        <w:t>6055</w:t>
      </w:r>
      <w:r w:rsidRPr="002428BE">
        <w:t>)$</w:t>
      </w:r>
    </w:p>
    <w:p w14:paraId="2620C0B6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518DD4F1" w14:textId="77777777" w:rsidR="005F13C6" w:rsidRPr="002428BE" w:rsidRDefault="005F13C6" w:rsidP="005F13C6">
      <w:pPr>
        <w:pStyle w:val="PargrafodaLista"/>
        <w:ind w:firstLine="142"/>
      </w:pPr>
      <w:r w:rsidRPr="002428BE">
        <w:rPr>
          <w:b/>
          <w:bCs/>
        </w:rPr>
        <w:t xml:space="preserve">NAP Destino: </w:t>
      </w:r>
      <w:r w:rsidRPr="002428BE">
        <w:t>Adtalem_Edge_02</w:t>
      </w:r>
    </w:p>
    <w:p w14:paraId="492EFEB0" w14:textId="77777777" w:rsidR="005F13C6" w:rsidRPr="002428BE" w:rsidRDefault="005F13C6" w:rsidP="005F13C6">
      <w:pPr>
        <w:pStyle w:val="PargrafodaLista"/>
        <w:rPr>
          <w:b/>
          <w:bCs/>
        </w:rPr>
      </w:pPr>
    </w:p>
    <w:p w14:paraId="2AED7750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Pr="00496F40">
        <w:t>/(</w:t>
      </w:r>
      <w:proofErr w:type="gramEnd"/>
      <w:r w:rsidRPr="00496F40">
        <w:t>6055)/551126201202/</w:t>
      </w:r>
    </w:p>
    <w:p w14:paraId="7306F593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6D080D79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r w:rsidRPr="002428BE">
        <w:rPr>
          <w:i/>
          <w:iCs/>
        </w:rPr>
        <w:t>Utilizar Perfil da NAP</w:t>
      </w:r>
    </w:p>
    <w:p w14:paraId="68F9CB92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 </w:t>
      </w:r>
    </w:p>
    <w:p w14:paraId="5203A08A" w14:textId="77777777" w:rsidR="005F13C6" w:rsidRPr="002428BE" w:rsidRDefault="005F13C6" w:rsidP="005F13C6">
      <w:pPr>
        <w:spacing w:line="360" w:lineRule="auto"/>
      </w:pPr>
      <w:r w:rsidRPr="002428BE">
        <w:t>ROTA</w:t>
      </w:r>
    </w:p>
    <w:p w14:paraId="7032BBAD" w14:textId="77777777" w:rsidR="005F13C6" w:rsidRPr="002428BE" w:rsidRDefault="005F13C6" w:rsidP="005F13C6">
      <w:pPr>
        <w:spacing w:line="360" w:lineRule="auto"/>
      </w:pPr>
    </w:p>
    <w:p w14:paraId="6556CB1D" w14:textId="77777777" w:rsidR="005F13C6" w:rsidRPr="002428BE" w:rsidRDefault="005F13C6" w:rsidP="005F13C6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Adtalem_IN_08007715001_EDGE01</w:t>
      </w:r>
    </w:p>
    <w:p w14:paraId="4DBB0DB2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0</w:t>
      </w:r>
    </w:p>
    <w:p w14:paraId="1C0950AA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2C684BEC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 w:rsidRPr="002428BE">
        <w:t>6001)$</w:t>
      </w:r>
    </w:p>
    <w:p w14:paraId="38355F1F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728EFF8D" w14:textId="77777777" w:rsidR="005F13C6" w:rsidRPr="002428BE" w:rsidRDefault="005F13C6" w:rsidP="005F13C6">
      <w:pPr>
        <w:pStyle w:val="PargrafodaLista"/>
      </w:pPr>
      <w:r w:rsidRPr="002428BE">
        <w:rPr>
          <w:b/>
          <w:bCs/>
        </w:rPr>
        <w:t xml:space="preserve">NAP Destino: </w:t>
      </w:r>
      <w:r w:rsidRPr="002428BE">
        <w:t>Adtalem_Edge_01</w:t>
      </w:r>
    </w:p>
    <w:p w14:paraId="72EEB583" w14:textId="77777777" w:rsidR="005F13C6" w:rsidRPr="002428BE" w:rsidRDefault="005F13C6" w:rsidP="005F13C6">
      <w:pPr>
        <w:pStyle w:val="PargrafodaLista"/>
        <w:rPr>
          <w:b/>
          <w:bCs/>
        </w:rPr>
      </w:pPr>
    </w:p>
    <w:p w14:paraId="4AB65501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Pr="002428BE">
        <w:t>/(</w:t>
      </w:r>
      <w:proofErr w:type="gramEnd"/>
      <w:r w:rsidRPr="002428BE">
        <w:t>6001)/ 551126201203/</w:t>
      </w:r>
    </w:p>
    <w:p w14:paraId="4FE7EF4A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0FD3C141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proofErr w:type="spellStart"/>
      <w:r w:rsidRPr="002428BE">
        <w:t>Padrao_Retry</w:t>
      </w:r>
      <w:proofErr w:type="spellEnd"/>
    </w:p>
    <w:p w14:paraId="49A98625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 </w:t>
      </w:r>
    </w:p>
    <w:p w14:paraId="078C27BD" w14:textId="77777777" w:rsidR="005F13C6" w:rsidRPr="002428BE" w:rsidRDefault="005F13C6" w:rsidP="005F13C6">
      <w:pPr>
        <w:spacing w:line="360" w:lineRule="auto"/>
      </w:pPr>
    </w:p>
    <w:p w14:paraId="26DD3F86" w14:textId="77777777" w:rsidR="005F13C6" w:rsidRPr="002428BE" w:rsidRDefault="005F13C6" w:rsidP="005F13C6">
      <w:pPr>
        <w:spacing w:line="360" w:lineRule="auto"/>
      </w:pPr>
      <w:r w:rsidRPr="002428BE">
        <w:t>ROTA</w:t>
      </w:r>
    </w:p>
    <w:p w14:paraId="10DAC48F" w14:textId="77777777" w:rsidR="005F13C6" w:rsidRPr="002428BE" w:rsidRDefault="005F13C6" w:rsidP="005F13C6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Adtalem_IN_08007715001_EDGE02</w:t>
      </w:r>
    </w:p>
    <w:p w14:paraId="33B3635D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1</w:t>
      </w:r>
    </w:p>
    <w:p w14:paraId="03F7B038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5030081E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 w:rsidRPr="002428BE">
        <w:t>6001)$</w:t>
      </w:r>
    </w:p>
    <w:p w14:paraId="5DB45471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6A186251" w14:textId="77777777" w:rsidR="005F13C6" w:rsidRPr="002428BE" w:rsidRDefault="005F13C6" w:rsidP="005F13C6">
      <w:pPr>
        <w:pStyle w:val="PargrafodaLista"/>
      </w:pPr>
      <w:r w:rsidRPr="002428BE">
        <w:rPr>
          <w:b/>
          <w:bCs/>
        </w:rPr>
        <w:t xml:space="preserve">NAP Destino: </w:t>
      </w:r>
      <w:r w:rsidRPr="002428BE">
        <w:t>Adtalem_Edge_02</w:t>
      </w:r>
    </w:p>
    <w:p w14:paraId="4480B383" w14:textId="77777777" w:rsidR="005F13C6" w:rsidRPr="002428BE" w:rsidRDefault="005F13C6" w:rsidP="005F13C6">
      <w:pPr>
        <w:pStyle w:val="PargrafodaLista"/>
        <w:rPr>
          <w:b/>
          <w:bCs/>
        </w:rPr>
      </w:pPr>
    </w:p>
    <w:p w14:paraId="18738C9F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Pr="002428BE">
        <w:t>/(</w:t>
      </w:r>
      <w:proofErr w:type="gramEnd"/>
      <w:r w:rsidRPr="002428BE">
        <w:t>6001)/ 551126201203/</w:t>
      </w:r>
    </w:p>
    <w:p w14:paraId="23E6760C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5B4B6C5F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r w:rsidRPr="002428BE">
        <w:rPr>
          <w:i/>
          <w:iCs/>
        </w:rPr>
        <w:t>Utilizar Perfil da NAP</w:t>
      </w:r>
      <w:r w:rsidRPr="002428BE">
        <w:rPr>
          <w:b/>
          <w:bCs/>
        </w:rPr>
        <w:t xml:space="preserve"> </w:t>
      </w:r>
    </w:p>
    <w:p w14:paraId="77895352" w14:textId="77777777" w:rsidR="005F13C6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</w:t>
      </w:r>
      <w:r w:rsidRPr="00CB0C8C">
        <w:rPr>
          <w:b/>
          <w:bCs/>
        </w:rPr>
        <w:t xml:space="preserve"> </w:t>
      </w:r>
    </w:p>
    <w:p w14:paraId="6A4E76AF" w14:textId="77777777" w:rsidR="005F13C6" w:rsidRDefault="005F13C6" w:rsidP="005F13C6">
      <w:pPr>
        <w:spacing w:line="360" w:lineRule="auto"/>
      </w:pPr>
      <w:r>
        <w:t>ROTA</w:t>
      </w:r>
    </w:p>
    <w:p w14:paraId="5F2C0831" w14:textId="77777777" w:rsidR="005F13C6" w:rsidRDefault="005F13C6" w:rsidP="005F13C6">
      <w:pPr>
        <w:spacing w:line="360" w:lineRule="auto"/>
        <w:ind w:firstLine="720"/>
      </w:pPr>
    </w:p>
    <w:p w14:paraId="374319DE" w14:textId="77777777" w:rsidR="005F13C6" w:rsidRPr="002428BE" w:rsidRDefault="005F13C6" w:rsidP="005F13C6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</w:t>
      </w:r>
      <w:r>
        <w:t>5020</w:t>
      </w:r>
      <w:r w:rsidRPr="002428BE">
        <w:t>_EDGE01</w:t>
      </w:r>
    </w:p>
    <w:p w14:paraId="244419DD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0</w:t>
      </w:r>
    </w:p>
    <w:p w14:paraId="63A1004F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3295CC6A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>
        <w:t>6020</w:t>
      </w:r>
      <w:r w:rsidRPr="002428BE">
        <w:t>)$</w:t>
      </w:r>
    </w:p>
    <w:p w14:paraId="37CFBFB2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37F9EA8E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NAP Destino: </w:t>
      </w:r>
      <w:r w:rsidRPr="002428BE">
        <w:t>Adtalem_Edge_01</w:t>
      </w:r>
    </w:p>
    <w:p w14:paraId="09A809BA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Pr="004B5B50">
        <w:t>/(</w:t>
      </w:r>
      <w:proofErr w:type="gramEnd"/>
      <w:r w:rsidRPr="004B5B50">
        <w:t>6020)/551126201204/</w:t>
      </w:r>
    </w:p>
    <w:p w14:paraId="0E89EAA2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5BFAF5F5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proofErr w:type="spellStart"/>
      <w:r w:rsidRPr="002428BE">
        <w:t>Padrao_Retry</w:t>
      </w:r>
      <w:proofErr w:type="spellEnd"/>
    </w:p>
    <w:p w14:paraId="45BA9F2E" w14:textId="77777777" w:rsidR="005F13C6" w:rsidRPr="007B74F0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</w:t>
      </w:r>
      <w:r w:rsidRPr="00CB0C8C">
        <w:rPr>
          <w:b/>
          <w:bCs/>
        </w:rPr>
        <w:t xml:space="preserve"> </w:t>
      </w:r>
    </w:p>
    <w:p w14:paraId="2379861F" w14:textId="77777777" w:rsidR="005F13C6" w:rsidRDefault="005F13C6" w:rsidP="005F13C6">
      <w:pPr>
        <w:spacing w:line="360" w:lineRule="auto"/>
        <w:ind w:firstLine="720"/>
      </w:pPr>
    </w:p>
    <w:p w14:paraId="081B2802" w14:textId="77777777" w:rsidR="005F13C6" w:rsidRDefault="005F13C6" w:rsidP="005F13C6">
      <w:pPr>
        <w:spacing w:line="360" w:lineRule="auto"/>
        <w:ind w:firstLine="720"/>
      </w:pPr>
    </w:p>
    <w:p w14:paraId="14DA98EA" w14:textId="77777777" w:rsidR="005F13C6" w:rsidRPr="002428BE" w:rsidRDefault="005F13C6" w:rsidP="005F13C6">
      <w:pPr>
        <w:spacing w:line="360" w:lineRule="auto"/>
      </w:pPr>
      <w:r w:rsidRPr="002428BE">
        <w:t>ROTA</w:t>
      </w:r>
    </w:p>
    <w:p w14:paraId="212907BA" w14:textId="77777777" w:rsidR="005F13C6" w:rsidRPr="002428BE" w:rsidRDefault="005F13C6" w:rsidP="005F13C6">
      <w:pPr>
        <w:pStyle w:val="PargrafodaLista"/>
        <w:spacing w:line="360" w:lineRule="auto"/>
        <w:ind w:left="862"/>
      </w:pPr>
      <w:proofErr w:type="spellStart"/>
      <w:r w:rsidRPr="002428BE">
        <w:rPr>
          <w:b/>
          <w:bCs/>
        </w:rPr>
        <w:t>Name</w:t>
      </w:r>
      <w:proofErr w:type="spellEnd"/>
      <w:r w:rsidRPr="002428BE">
        <w:rPr>
          <w:b/>
          <w:bCs/>
        </w:rPr>
        <w:t>:</w:t>
      </w:r>
      <w:r w:rsidRPr="002428BE">
        <w:t xml:space="preserve"> Adtalem_IN_0800771</w:t>
      </w:r>
      <w:r>
        <w:t>5020</w:t>
      </w:r>
      <w:r w:rsidRPr="002428BE">
        <w:t>_EDGE02</w:t>
      </w:r>
    </w:p>
    <w:p w14:paraId="3E1A1F52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>Prioridade:</w:t>
      </w:r>
      <w:r w:rsidRPr="002428BE">
        <w:t xml:space="preserve"> 1</w:t>
      </w:r>
    </w:p>
    <w:p w14:paraId="0B3061D6" w14:textId="77777777" w:rsidR="005F13C6" w:rsidRPr="002428BE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>NAP Origem:</w:t>
      </w:r>
      <w:r w:rsidRPr="002428BE">
        <w:t xml:space="preserve"> SIP_PUBLICA</w:t>
      </w:r>
    </w:p>
    <w:p w14:paraId="5A260870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Número de B: </w:t>
      </w:r>
      <w:proofErr w:type="gramStart"/>
      <w:r w:rsidRPr="002428BE">
        <w:t>^(</w:t>
      </w:r>
      <w:proofErr w:type="gramEnd"/>
      <w:r>
        <w:t>6020</w:t>
      </w:r>
      <w:r w:rsidRPr="002428BE">
        <w:t>)$</w:t>
      </w:r>
    </w:p>
    <w:p w14:paraId="001E8549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Número de A:</w:t>
      </w:r>
    </w:p>
    <w:p w14:paraId="2DEBF7C5" w14:textId="77777777" w:rsidR="005F13C6" w:rsidRPr="002428BE" w:rsidRDefault="005F13C6" w:rsidP="005F13C6">
      <w:pPr>
        <w:pStyle w:val="PargrafodaLista"/>
        <w:ind w:firstLine="142"/>
      </w:pPr>
      <w:r w:rsidRPr="002428BE">
        <w:rPr>
          <w:b/>
          <w:bCs/>
        </w:rPr>
        <w:t xml:space="preserve">NAP Destino: </w:t>
      </w:r>
      <w:r w:rsidRPr="002428BE">
        <w:t>Adtalem_Edge_02</w:t>
      </w:r>
    </w:p>
    <w:p w14:paraId="508D0786" w14:textId="77777777" w:rsidR="005F13C6" w:rsidRPr="002428BE" w:rsidRDefault="005F13C6" w:rsidP="005F13C6">
      <w:pPr>
        <w:pStyle w:val="PargrafodaLista"/>
        <w:rPr>
          <w:b/>
          <w:bCs/>
        </w:rPr>
      </w:pPr>
    </w:p>
    <w:p w14:paraId="4D66886E" w14:textId="77777777" w:rsidR="005F13C6" w:rsidRDefault="005F13C6" w:rsidP="005F13C6">
      <w:pPr>
        <w:pStyle w:val="PargrafodaLista"/>
        <w:spacing w:line="360" w:lineRule="auto"/>
        <w:ind w:left="862"/>
      </w:pPr>
      <w:r w:rsidRPr="002428BE">
        <w:rPr>
          <w:b/>
          <w:bCs/>
        </w:rPr>
        <w:t xml:space="preserve">Alterar número de B: </w:t>
      </w:r>
      <w:proofErr w:type="gramStart"/>
      <w:r w:rsidRPr="004B5B50">
        <w:t>/(</w:t>
      </w:r>
      <w:proofErr w:type="gramEnd"/>
      <w:r w:rsidRPr="004B5B50">
        <w:t>6020)/551126201204/</w:t>
      </w:r>
    </w:p>
    <w:p w14:paraId="718CBB40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>Alterar número de A:</w:t>
      </w:r>
    </w:p>
    <w:p w14:paraId="3EF8778B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r w:rsidRPr="002428BE">
        <w:rPr>
          <w:b/>
          <w:bCs/>
        </w:rPr>
        <w:t xml:space="preserve">Perfil para o Destino: </w:t>
      </w:r>
      <w:r w:rsidRPr="002428BE">
        <w:rPr>
          <w:i/>
          <w:iCs/>
        </w:rPr>
        <w:t>Utilizar Perfil da NAP</w:t>
      </w:r>
    </w:p>
    <w:p w14:paraId="5D0EDB8C" w14:textId="77777777" w:rsidR="005F13C6" w:rsidRPr="002428BE" w:rsidRDefault="005F13C6" w:rsidP="005F13C6">
      <w:pPr>
        <w:pStyle w:val="PargrafodaLista"/>
        <w:spacing w:line="360" w:lineRule="auto"/>
        <w:ind w:left="862"/>
        <w:rPr>
          <w:b/>
          <w:bCs/>
        </w:rPr>
      </w:pPr>
      <w:proofErr w:type="spellStart"/>
      <w:r w:rsidRPr="002428BE">
        <w:rPr>
          <w:b/>
          <w:bCs/>
        </w:rPr>
        <w:t>Periodo</w:t>
      </w:r>
      <w:proofErr w:type="spellEnd"/>
      <w:r w:rsidRPr="002428BE">
        <w:rPr>
          <w:b/>
          <w:bCs/>
        </w:rPr>
        <w:t xml:space="preserve"> de Funcionamento: </w:t>
      </w:r>
    </w:p>
    <w:p w14:paraId="3845E31E" w14:textId="77777777" w:rsidR="005F13C6" w:rsidRDefault="005F13C6" w:rsidP="00F25FCC"/>
    <w:sectPr w:rsidR="005F13C6" w:rsidSect="007E7B95">
      <w:headerReference w:type="default" r:id="rId14"/>
      <w:footerReference w:type="default" r:id="rId15"/>
      <w:pgSz w:w="11904" w:h="16836"/>
      <w:pgMar w:top="1134" w:right="720" w:bottom="993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2703AC" w14:textId="77777777" w:rsidR="004C0455" w:rsidRDefault="004C0455">
      <w:r>
        <w:separator/>
      </w:r>
    </w:p>
  </w:endnote>
  <w:endnote w:type="continuationSeparator" w:id="0">
    <w:p w14:paraId="796A7103" w14:textId="77777777" w:rsidR="004C0455" w:rsidRDefault="004C0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TE27AE478t00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2214C8" w14:textId="2C900CAA" w:rsidR="001840F1" w:rsidRPr="000A39E7" w:rsidRDefault="001840F1" w:rsidP="00EF739B">
    <w:pPr>
      <w:pStyle w:val="Rodap"/>
      <w:pBdr>
        <w:top w:val="single" w:sz="4" w:space="1" w:color="auto"/>
      </w:pBdr>
      <w:tabs>
        <w:tab w:val="clear" w:pos="4320"/>
        <w:tab w:val="clear" w:pos="8640"/>
        <w:tab w:val="right" w:pos="8080"/>
        <w:tab w:val="right" w:pos="9360"/>
      </w:tabs>
      <w:rPr>
        <w:caps/>
        <w:noProof/>
        <w:sz w:val="16"/>
        <w:szCs w:val="16"/>
      </w:rPr>
    </w:pPr>
    <w:r w:rsidRPr="00331566">
      <w:rPr>
        <w:caps/>
        <w:noProof/>
        <w:sz w:val="16"/>
        <w:szCs w:val="16"/>
      </w:rPr>
      <w:fldChar w:fldCharType="begin"/>
    </w:r>
    <w:r w:rsidRPr="00331566">
      <w:rPr>
        <w:caps/>
        <w:noProof/>
        <w:sz w:val="16"/>
        <w:szCs w:val="16"/>
      </w:rPr>
      <w:instrText xml:space="preserve"> FILENAME </w:instrText>
    </w:r>
    <w:r w:rsidRPr="00331566">
      <w:rPr>
        <w:caps/>
        <w:noProof/>
        <w:sz w:val="16"/>
        <w:szCs w:val="16"/>
      </w:rPr>
      <w:fldChar w:fldCharType="separate"/>
    </w:r>
    <w:r>
      <w:rPr>
        <w:caps/>
        <w:noProof/>
        <w:sz w:val="16"/>
        <w:szCs w:val="16"/>
      </w:rPr>
      <w:t>Cielo - TDS Televendas - Nova Plataforma Voz URA-CTI_V6_S.docx</w:t>
    </w:r>
    <w:r w:rsidRPr="00331566">
      <w:rPr>
        <w:caps/>
        <w:noProof/>
        <w:sz w:val="16"/>
        <w:szCs w:val="16"/>
      </w:rPr>
      <w:fldChar w:fldCharType="end"/>
    </w:r>
    <w:r>
      <w:rPr>
        <w:caps/>
        <w:noProof/>
        <w:sz w:val="16"/>
        <w:szCs w:val="16"/>
      </w:rPr>
      <w:tab/>
      <w:t>INTERAXA</w:t>
    </w:r>
    <w:r w:rsidRPr="000A39E7">
      <w:rPr>
        <w:caps/>
        <w:noProof/>
        <w:sz w:val="16"/>
        <w:szCs w:val="16"/>
      </w:rPr>
      <w:t xml:space="preserve"> CONFIDENTIAL</w:t>
    </w:r>
    <w:r>
      <w:rPr>
        <w:caps/>
        <w:noProof/>
        <w:sz w:val="16"/>
        <w:szCs w:val="16"/>
      </w:rPr>
      <w:tab/>
    </w:r>
    <w:r w:rsidRPr="000A39E7">
      <w:rPr>
        <w:caps/>
        <w:noProof/>
        <w:sz w:val="16"/>
        <w:szCs w:val="16"/>
      </w:rPr>
      <w:t xml:space="preserve">PAGE </w:t>
    </w:r>
    <w:r w:rsidRPr="000A39E7">
      <w:rPr>
        <w:caps/>
        <w:noProof/>
        <w:sz w:val="16"/>
        <w:szCs w:val="16"/>
      </w:rPr>
      <w:fldChar w:fldCharType="begin"/>
    </w:r>
    <w:r w:rsidRPr="000A39E7">
      <w:rPr>
        <w:caps/>
        <w:noProof/>
        <w:sz w:val="16"/>
        <w:szCs w:val="16"/>
      </w:rPr>
      <w:instrText xml:space="preserve"> PAGE </w:instrText>
    </w:r>
    <w:r w:rsidRPr="000A39E7">
      <w:rPr>
        <w:caps/>
        <w:noProof/>
        <w:sz w:val="16"/>
        <w:szCs w:val="16"/>
      </w:rPr>
      <w:fldChar w:fldCharType="separate"/>
    </w:r>
    <w:r>
      <w:rPr>
        <w:caps/>
        <w:noProof/>
        <w:sz w:val="16"/>
        <w:szCs w:val="16"/>
      </w:rPr>
      <w:t>2</w:t>
    </w:r>
    <w:r w:rsidRPr="000A39E7">
      <w:rPr>
        <w:caps/>
        <w:noProof/>
        <w:sz w:val="16"/>
        <w:szCs w:val="16"/>
      </w:rPr>
      <w:fldChar w:fldCharType="end"/>
    </w:r>
    <w:r w:rsidRPr="000A39E7">
      <w:rPr>
        <w:caps/>
        <w:noProof/>
        <w:sz w:val="16"/>
        <w:szCs w:val="16"/>
      </w:rPr>
      <w:t xml:space="preserve"> OF </w:t>
    </w:r>
    <w:r w:rsidRPr="000A39E7">
      <w:rPr>
        <w:caps/>
        <w:noProof/>
        <w:sz w:val="16"/>
        <w:szCs w:val="16"/>
      </w:rPr>
      <w:fldChar w:fldCharType="begin"/>
    </w:r>
    <w:r w:rsidRPr="000A39E7">
      <w:rPr>
        <w:caps/>
        <w:noProof/>
        <w:sz w:val="16"/>
        <w:szCs w:val="16"/>
      </w:rPr>
      <w:instrText xml:space="preserve"> NUMPAGES </w:instrText>
    </w:r>
    <w:r w:rsidRPr="000A39E7">
      <w:rPr>
        <w:caps/>
        <w:noProof/>
        <w:sz w:val="16"/>
        <w:szCs w:val="16"/>
      </w:rPr>
      <w:fldChar w:fldCharType="separate"/>
    </w:r>
    <w:r>
      <w:rPr>
        <w:caps/>
        <w:noProof/>
        <w:sz w:val="16"/>
        <w:szCs w:val="16"/>
      </w:rPr>
      <w:t>8</w:t>
    </w:r>
    <w:r w:rsidRPr="000A39E7">
      <w:rPr>
        <w:caps/>
        <w:noProof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48DC1D" w14:textId="24E12BD5" w:rsidR="001840F1" w:rsidRPr="000A39E7" w:rsidRDefault="007B441B" w:rsidP="002843F9">
    <w:pPr>
      <w:pStyle w:val="Rodap"/>
      <w:pBdr>
        <w:top w:val="single" w:sz="4" w:space="1" w:color="auto"/>
      </w:pBdr>
      <w:tabs>
        <w:tab w:val="clear" w:pos="4320"/>
        <w:tab w:val="clear" w:pos="8640"/>
        <w:tab w:val="right" w:pos="8647"/>
        <w:tab w:val="right" w:pos="10348"/>
      </w:tabs>
      <w:rPr>
        <w:caps/>
        <w:noProof/>
        <w:sz w:val="16"/>
        <w:szCs w:val="16"/>
      </w:rPr>
    </w:pPr>
    <w:r>
      <w:rPr>
        <w:caps/>
        <w:noProof/>
        <w:sz w:val="16"/>
        <w:szCs w:val="16"/>
      </w:rPr>
      <w:t>PURE CLOUD</w:t>
    </w:r>
    <w:r w:rsidR="001840F1">
      <w:rPr>
        <w:caps/>
        <w:noProof/>
        <w:sz w:val="16"/>
        <w:szCs w:val="16"/>
      </w:rPr>
      <w:tab/>
    </w:r>
    <w:r w:rsidR="00B14EE9">
      <w:rPr>
        <w:caps/>
        <w:noProof/>
        <w:sz w:val="16"/>
        <w:szCs w:val="16"/>
      </w:rPr>
      <w:t>EMBRATEL</w:t>
    </w:r>
    <w:r w:rsidR="001840F1">
      <w:rPr>
        <w:caps/>
        <w:noProof/>
        <w:sz w:val="16"/>
        <w:szCs w:val="16"/>
      </w:rPr>
      <w:t xml:space="preserve"> CONFIDENTIAL</w:t>
    </w:r>
    <w:r w:rsidR="001840F1">
      <w:rPr>
        <w:caps/>
        <w:noProof/>
        <w:sz w:val="16"/>
        <w:szCs w:val="16"/>
      </w:rPr>
      <w:tab/>
    </w:r>
    <w:r w:rsidR="001840F1" w:rsidRPr="000A39E7">
      <w:rPr>
        <w:caps/>
        <w:noProof/>
        <w:sz w:val="16"/>
        <w:szCs w:val="16"/>
      </w:rPr>
      <w:t xml:space="preserve">PAGE </w:t>
    </w:r>
    <w:r w:rsidR="001840F1" w:rsidRPr="000A39E7">
      <w:rPr>
        <w:caps/>
        <w:noProof/>
        <w:sz w:val="16"/>
        <w:szCs w:val="16"/>
      </w:rPr>
      <w:fldChar w:fldCharType="begin"/>
    </w:r>
    <w:r w:rsidR="001840F1" w:rsidRPr="000A39E7">
      <w:rPr>
        <w:caps/>
        <w:noProof/>
        <w:sz w:val="16"/>
        <w:szCs w:val="16"/>
      </w:rPr>
      <w:instrText xml:space="preserve"> PAGE </w:instrText>
    </w:r>
    <w:r w:rsidR="001840F1" w:rsidRPr="000A39E7">
      <w:rPr>
        <w:caps/>
        <w:noProof/>
        <w:sz w:val="16"/>
        <w:szCs w:val="16"/>
      </w:rPr>
      <w:fldChar w:fldCharType="separate"/>
    </w:r>
    <w:r w:rsidR="00C17488">
      <w:rPr>
        <w:caps/>
        <w:noProof/>
        <w:sz w:val="16"/>
        <w:szCs w:val="16"/>
      </w:rPr>
      <w:t>13</w:t>
    </w:r>
    <w:r w:rsidR="001840F1" w:rsidRPr="000A39E7">
      <w:rPr>
        <w:caps/>
        <w:noProof/>
        <w:sz w:val="16"/>
        <w:szCs w:val="16"/>
      </w:rPr>
      <w:fldChar w:fldCharType="end"/>
    </w:r>
    <w:r w:rsidR="001840F1" w:rsidRPr="000A39E7">
      <w:rPr>
        <w:caps/>
        <w:noProof/>
        <w:sz w:val="16"/>
        <w:szCs w:val="16"/>
      </w:rPr>
      <w:t xml:space="preserve"> OF </w:t>
    </w:r>
    <w:r w:rsidR="001840F1" w:rsidRPr="000A39E7">
      <w:rPr>
        <w:caps/>
        <w:noProof/>
        <w:sz w:val="16"/>
        <w:szCs w:val="16"/>
      </w:rPr>
      <w:fldChar w:fldCharType="begin"/>
    </w:r>
    <w:r w:rsidR="001840F1" w:rsidRPr="000A39E7">
      <w:rPr>
        <w:caps/>
        <w:noProof/>
        <w:sz w:val="16"/>
        <w:szCs w:val="16"/>
      </w:rPr>
      <w:instrText xml:space="preserve"> NUMPAGES </w:instrText>
    </w:r>
    <w:r w:rsidR="001840F1" w:rsidRPr="000A39E7">
      <w:rPr>
        <w:caps/>
        <w:noProof/>
        <w:sz w:val="16"/>
        <w:szCs w:val="16"/>
      </w:rPr>
      <w:fldChar w:fldCharType="separate"/>
    </w:r>
    <w:r w:rsidR="00C17488">
      <w:rPr>
        <w:caps/>
        <w:noProof/>
        <w:sz w:val="16"/>
        <w:szCs w:val="16"/>
      </w:rPr>
      <w:t>13</w:t>
    </w:r>
    <w:r w:rsidR="001840F1" w:rsidRPr="000A39E7">
      <w:rPr>
        <w:caps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9667C3" w14:textId="77777777" w:rsidR="004C0455" w:rsidRDefault="004C0455">
      <w:r>
        <w:separator/>
      </w:r>
    </w:p>
  </w:footnote>
  <w:footnote w:type="continuationSeparator" w:id="0">
    <w:p w14:paraId="4E542156" w14:textId="77777777" w:rsidR="004C0455" w:rsidRDefault="004C04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9BE828" w14:textId="2EDD269D" w:rsidR="001840F1" w:rsidRPr="00836341" w:rsidRDefault="001840F1" w:rsidP="00836341">
    <w:pPr>
      <w:pStyle w:val="Cabealho"/>
      <w:pBdr>
        <w:bottom w:val="single" w:sz="4" w:space="1" w:color="auto"/>
      </w:pBdr>
      <w:tabs>
        <w:tab w:val="clear" w:pos="4320"/>
        <w:tab w:val="clear" w:pos="8640"/>
        <w:tab w:val="center" w:pos="4680"/>
        <w:tab w:val="right" w:pos="9360"/>
      </w:tabs>
      <w:rPr>
        <w:sz w:val="16"/>
        <w:szCs w:val="16"/>
      </w:rPr>
    </w:pPr>
    <w:r>
      <w:rPr>
        <w:sz w:val="16"/>
        <w:szCs w:val="16"/>
      </w:rPr>
      <w:t>INTERAXA</w:t>
    </w:r>
    <w:r w:rsidRPr="00836341">
      <w:rPr>
        <w:sz w:val="16"/>
        <w:szCs w:val="16"/>
      </w:rPr>
      <w:t xml:space="preserve"> PROFESSIONAL SERVICES</w:t>
    </w:r>
    <w:r w:rsidRPr="00836341">
      <w:rPr>
        <w:sz w:val="16"/>
        <w:szCs w:val="16"/>
      </w:rPr>
      <w:tab/>
    </w:r>
    <w:r w:rsidRPr="00836341">
      <w:rPr>
        <w:sz w:val="16"/>
        <w:szCs w:val="16"/>
      </w:rPr>
      <w:tab/>
    </w:r>
    <w:r w:rsidR="004C0455">
      <w:rPr>
        <w:sz w:val="16"/>
        <w:szCs w:val="16"/>
      </w:rPr>
      <w:fldChar w:fldCharType="begin"/>
    </w:r>
    <w:r w:rsidR="004C0455">
      <w:rPr>
        <w:sz w:val="16"/>
        <w:szCs w:val="16"/>
      </w:rPr>
      <w:instrText xml:space="preserve"> SUBJECT  \* Upper  \* MERGEFORMAT </w:instrText>
    </w:r>
    <w:r w:rsidR="004C0455">
      <w:rPr>
        <w:sz w:val="16"/>
        <w:szCs w:val="16"/>
      </w:rPr>
      <w:fldChar w:fldCharType="separate"/>
    </w:r>
    <w:r w:rsidRPr="00A57101">
      <w:rPr>
        <w:sz w:val="16"/>
        <w:szCs w:val="16"/>
      </w:rPr>
      <w:t>DOCUMENTACAO TECNICA</w:t>
    </w:r>
    <w:r w:rsidR="004C0455">
      <w:rPr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1B3B86" w14:textId="2AC75760" w:rsidR="001840F1" w:rsidRPr="00836341" w:rsidRDefault="001840F1" w:rsidP="00B7260C">
    <w:pPr>
      <w:pStyle w:val="Cabealho"/>
      <w:pBdr>
        <w:bottom w:val="single" w:sz="4" w:space="1" w:color="auto"/>
      </w:pBdr>
      <w:tabs>
        <w:tab w:val="clear" w:pos="4320"/>
        <w:tab w:val="clear" w:pos="8640"/>
        <w:tab w:val="left" w:pos="3734"/>
        <w:tab w:val="right" w:pos="9923"/>
      </w:tabs>
      <w:rPr>
        <w:sz w:val="16"/>
        <w:szCs w:val="16"/>
      </w:rPr>
    </w:pPr>
    <w:r>
      <w:rPr>
        <w:sz w:val="16"/>
        <w:szCs w:val="16"/>
      </w:rPr>
      <w:t>PROJETOS GENESYS</w:t>
    </w:r>
    <w:r>
      <w:rPr>
        <w:sz w:val="16"/>
        <w:szCs w:val="16"/>
      </w:rPr>
      <w:tab/>
    </w:r>
    <w:r>
      <w:rPr>
        <w:sz w:val="16"/>
        <w:szCs w:val="16"/>
      </w:rPr>
      <w:tab/>
      <w:t>DOCUMENTAÇÃO PARA GMUD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F2A0A574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right="1800" w:hanging="360"/>
      </w:pPr>
    </w:lvl>
  </w:abstractNum>
  <w:abstractNum w:abstractNumId="1" w15:restartNumberingAfterBreak="0">
    <w:nsid w:val="FFFFFF7D"/>
    <w:multiLevelType w:val="singleLevel"/>
    <w:tmpl w:val="A8DA5152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right="1440" w:hanging="360"/>
      </w:pPr>
    </w:lvl>
  </w:abstractNum>
  <w:abstractNum w:abstractNumId="2" w15:restartNumberingAfterBreak="0">
    <w:nsid w:val="FFFFFF7E"/>
    <w:multiLevelType w:val="singleLevel"/>
    <w:tmpl w:val="50E25E94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right="1080" w:hanging="360"/>
      </w:pPr>
    </w:lvl>
  </w:abstractNum>
  <w:abstractNum w:abstractNumId="3" w15:restartNumberingAfterBreak="0">
    <w:nsid w:val="FFFFFF7F"/>
    <w:multiLevelType w:val="singleLevel"/>
    <w:tmpl w:val="E482CE9E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right="720" w:hanging="360"/>
      </w:pPr>
    </w:lvl>
  </w:abstractNum>
  <w:abstractNum w:abstractNumId="4" w15:restartNumberingAfterBreak="0">
    <w:nsid w:val="FFFFFF80"/>
    <w:multiLevelType w:val="singleLevel"/>
    <w:tmpl w:val="E1E807D4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righ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9EC6E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8A62CD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10EDFC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</w:abstractNum>
  <w:abstractNum w:abstractNumId="8" w15:restartNumberingAfterBreak="0">
    <w:nsid w:val="FFFFFFFE"/>
    <w:multiLevelType w:val="singleLevel"/>
    <w:tmpl w:val="A698C5B2"/>
    <w:lvl w:ilvl="0">
      <w:numFmt w:val="decimal"/>
      <w:pStyle w:val="Legenda"/>
      <w:lvlText w:val="*"/>
      <w:lvlJc w:val="left"/>
    </w:lvl>
  </w:abstractNum>
  <w:abstractNum w:abstractNumId="9" w15:restartNumberingAfterBreak="0">
    <w:nsid w:val="0424181D"/>
    <w:multiLevelType w:val="multilevel"/>
    <w:tmpl w:val="1BB0A87A"/>
    <w:lvl w:ilvl="0">
      <w:start w:val="1"/>
      <w:numFmt w:val="decimal"/>
      <w:pStyle w:val="Outlinetitle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Outlinetitle1"/>
      <w:lvlText w:val="%1.%2"/>
      <w:lvlJc w:val="left"/>
      <w:pPr>
        <w:tabs>
          <w:tab w:val="num" w:pos="1386"/>
        </w:tabs>
        <w:ind w:left="1386" w:hanging="576"/>
      </w:pPr>
      <w:rPr>
        <w:rFonts w:cs="Times New Roman"/>
        <w:sz w:val="24"/>
        <w:szCs w:val="24"/>
      </w:rPr>
    </w:lvl>
    <w:lvl w:ilvl="2">
      <w:start w:val="1"/>
      <w:numFmt w:val="decimal"/>
      <w:pStyle w:val="Outlintitle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Outlintitle3"/>
      <w:lvlText w:val="%1.%2.%3.%4"/>
      <w:lvlJc w:val="left"/>
      <w:pPr>
        <w:tabs>
          <w:tab w:val="num" w:pos="1044"/>
        </w:tabs>
        <w:ind w:left="1044" w:hanging="86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cs="Arial" w:hint="default"/>
        <w:b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0" w15:restartNumberingAfterBreak="0">
    <w:nsid w:val="10763137"/>
    <w:multiLevelType w:val="multilevel"/>
    <w:tmpl w:val="9C8C13E8"/>
    <w:lvl w:ilvl="0">
      <w:start w:val="4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6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8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7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9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56" w:hanging="2160"/>
      </w:pPr>
      <w:rPr>
        <w:rFonts w:hint="default"/>
      </w:rPr>
    </w:lvl>
  </w:abstractNum>
  <w:abstractNum w:abstractNumId="11" w15:restartNumberingAfterBreak="0">
    <w:nsid w:val="3D4136CB"/>
    <w:multiLevelType w:val="multilevel"/>
    <w:tmpl w:val="1E923310"/>
    <w:lvl w:ilvl="0">
      <w:start w:val="1"/>
      <w:numFmt w:val="decimal"/>
      <w:pStyle w:val="Numerada"/>
      <w:lvlText w:val="%1.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2160"/>
        </w:tabs>
        <w:ind w:left="1872" w:hanging="432"/>
      </w:p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304" w:hanging="504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2808" w:hanging="648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31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381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432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482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5400" w:hanging="1440"/>
      </w:pPr>
    </w:lvl>
  </w:abstractNum>
  <w:abstractNum w:abstractNumId="12" w15:restartNumberingAfterBreak="0">
    <w:nsid w:val="4B170563"/>
    <w:multiLevelType w:val="singleLevel"/>
    <w:tmpl w:val="465C91A2"/>
    <w:lvl w:ilvl="0">
      <w:start w:val="1"/>
      <w:numFmt w:val="bullet"/>
      <w:pStyle w:val="Commarcadores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</w:abstractNum>
  <w:abstractNum w:abstractNumId="13" w15:restartNumberingAfterBreak="0">
    <w:nsid w:val="50C26DBB"/>
    <w:multiLevelType w:val="multilevel"/>
    <w:tmpl w:val="2C0ACEAE"/>
    <w:lvl w:ilvl="0">
      <w:start w:val="1"/>
      <w:numFmt w:val="decimalZero"/>
      <w:pStyle w:val="StyleStyleListBullet2BusObjAfter12ptLeft508cmF"/>
      <w:isLgl/>
      <w:suff w:val="space"/>
      <w:lvlText w:val="BusObj %1."/>
      <w:lvlJc w:val="left"/>
      <w:pPr>
        <w:ind w:left="4014" w:hanging="113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decimalZero"/>
      <w:suff w:val="space"/>
      <w:lvlText w:val="BusReq %1.%2."/>
      <w:lvlJc w:val="left"/>
      <w:pPr>
        <w:ind w:left="0" w:firstLine="0"/>
      </w:pPr>
      <w:rPr>
        <w:rFonts w:ascii="Arial" w:hAnsi="Arial" w:cs="Times New Roman" w:hint="default"/>
        <w:b w:val="0"/>
        <w:bCs w:val="0"/>
        <w:i w:val="0"/>
        <w:iCs w:val="0"/>
        <w:caps w:val="0"/>
        <w:strike w:val="0"/>
        <w:dstrike w:val="0"/>
        <w:vanish w:val="0"/>
        <w:spacing w:val="0"/>
        <w:kern w:val="0"/>
        <w:position w:val="0"/>
        <w:sz w:val="20"/>
        <w:szCs w:val="2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4320"/>
        </w:tabs>
        <w:ind w:left="37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80"/>
        </w:tabs>
        <w:ind w:left="42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120"/>
        </w:tabs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840"/>
        </w:tabs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6840" w:hanging="1440"/>
      </w:pPr>
      <w:rPr>
        <w:rFonts w:hint="default"/>
      </w:rPr>
    </w:lvl>
  </w:abstractNum>
  <w:abstractNum w:abstractNumId="14" w15:restartNumberingAfterBreak="0">
    <w:nsid w:val="565F378E"/>
    <w:multiLevelType w:val="hybridMultilevel"/>
    <w:tmpl w:val="FA32FFF0"/>
    <w:lvl w:ilvl="0" w:tplc="0416000F">
      <w:start w:val="1"/>
      <w:numFmt w:val="decimal"/>
      <w:lvlText w:val="%1."/>
      <w:lvlJc w:val="left"/>
      <w:pPr>
        <w:ind w:left="862" w:hanging="360"/>
      </w:p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6B306436"/>
    <w:multiLevelType w:val="hybridMultilevel"/>
    <w:tmpl w:val="1ED07BB4"/>
    <w:lvl w:ilvl="0" w:tplc="77881970">
      <w:start w:val="2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222" w:hanging="360"/>
      </w:pPr>
    </w:lvl>
    <w:lvl w:ilvl="2" w:tplc="0416001B">
      <w:start w:val="1"/>
      <w:numFmt w:val="lowerRoman"/>
      <w:lvlText w:val="%3."/>
      <w:lvlJc w:val="right"/>
      <w:pPr>
        <w:ind w:left="1942" w:hanging="180"/>
      </w:pPr>
    </w:lvl>
    <w:lvl w:ilvl="3" w:tplc="0416000F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77C17AF0"/>
    <w:multiLevelType w:val="multilevel"/>
    <w:tmpl w:val="147AFB08"/>
    <w:lvl w:ilvl="0">
      <w:start w:val="1"/>
      <w:numFmt w:val="decimal"/>
      <w:pStyle w:val="Listbusobj"/>
      <w:lvlText w:val="Bus Obj %1."/>
      <w:lvlJc w:val="left"/>
      <w:pPr>
        <w:tabs>
          <w:tab w:val="num" w:pos="1080"/>
        </w:tabs>
        <w:ind w:left="907" w:hanging="907"/>
      </w:pPr>
      <w:rPr>
        <w:rFonts w:hint="default"/>
        <w:b w:val="0"/>
        <w:i w:val="0"/>
        <w:sz w:val="18"/>
      </w:rPr>
    </w:lvl>
    <w:lvl w:ilvl="1">
      <w:start w:val="1"/>
      <w:numFmt w:val="decimal"/>
      <w:lvlRestart w:val="0"/>
      <w:pStyle w:val="Listbusobj"/>
      <w:lvlText w:val="Bus Obj %1.%2."/>
      <w:lvlJc w:val="left"/>
      <w:pPr>
        <w:tabs>
          <w:tab w:val="num" w:pos="1462"/>
        </w:tabs>
        <w:ind w:left="907" w:hanging="90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1440"/>
      </w:pPr>
      <w:rPr>
        <w:rFonts w:hint="default"/>
      </w:rPr>
    </w:lvl>
  </w:abstractNum>
  <w:abstractNum w:abstractNumId="17" w15:restartNumberingAfterBreak="0">
    <w:nsid w:val="792D1066"/>
    <w:multiLevelType w:val="multilevel"/>
    <w:tmpl w:val="C39A5C36"/>
    <w:lvl w:ilvl="0">
      <w:start w:val="1"/>
      <w:numFmt w:val="decimal"/>
      <w:pStyle w:val="Ttulo1"/>
      <w:lvlText w:val="%1"/>
      <w:lvlJc w:val="left"/>
      <w:pPr>
        <w:tabs>
          <w:tab w:val="num" w:pos="142"/>
        </w:tabs>
        <w:ind w:left="142" w:firstLine="0"/>
      </w:pPr>
      <w:rPr>
        <w:rFonts w:hint="default"/>
        <w:b w:val="0"/>
        <w:i w:val="0"/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2988"/>
        </w:tabs>
        <w:ind w:left="2700" w:hanging="432"/>
      </w:pPr>
      <w:rPr>
        <w:rFonts w:ascii="Arial Black" w:hAnsi="Arial Black" w:hint="default"/>
        <w:color w:val="auto"/>
        <w:sz w:val="24"/>
        <w:szCs w:val="24"/>
        <w:u w:val="none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440"/>
        </w:tabs>
        <w:ind w:left="864" w:hanging="504"/>
      </w:pPr>
      <w:rPr>
        <w:rFonts w:ascii="Arial Black" w:hAnsi="Arial Black" w:hint="default"/>
        <w:sz w:val="24"/>
        <w:szCs w:val="24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800"/>
        </w:tabs>
        <w:ind w:left="1368" w:hanging="648"/>
      </w:pPr>
      <w:rPr>
        <w:rFonts w:hint="default"/>
        <w:sz w:val="22"/>
        <w:szCs w:val="18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  <w:sz w:val="18"/>
        <w:szCs w:val="18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3960" w:hanging="1440"/>
      </w:pPr>
      <w:rPr>
        <w:rFonts w:hint="default"/>
      </w:rPr>
    </w:lvl>
  </w:abstractNum>
  <w:num w:numId="1">
    <w:abstractNumId w:val="8"/>
    <w:lvlOverride w:ilvl="0">
      <w:lvl w:ilvl="0">
        <w:start w:val="1"/>
        <w:numFmt w:val="bullet"/>
        <w:pStyle w:val="Legenda"/>
        <w:lvlText w:val=""/>
        <w:legacy w:legacy="1" w:legacySpace="0" w:legacyIndent="120"/>
        <w:lvlJc w:val="left"/>
        <w:pPr>
          <w:ind w:left="1920" w:hanging="120"/>
        </w:pPr>
        <w:rPr>
          <w:rFonts w:ascii="Symbol" w:hAnsi="Symbol" w:hint="default"/>
          <w:sz w:val="18"/>
        </w:rPr>
      </w:lvl>
    </w:lvlOverride>
  </w:num>
  <w:num w:numId="2">
    <w:abstractNumId w:val="12"/>
  </w:num>
  <w:num w:numId="3">
    <w:abstractNumId w:val="11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9"/>
  </w:num>
  <w:num w:numId="13">
    <w:abstractNumId w:val="13"/>
  </w:num>
  <w:num w:numId="14">
    <w:abstractNumId w:val="16"/>
  </w:num>
  <w:num w:numId="15">
    <w:abstractNumId w:val="17"/>
  </w:num>
  <w:num w:numId="16">
    <w:abstractNumId w:val="14"/>
  </w:num>
  <w:num w:numId="17">
    <w:abstractNumId w:val="15"/>
  </w:num>
  <w:num w:numId="18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pt-BR" w:vendorID="64" w:dllVersion="131078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9D5"/>
    <w:rsid w:val="00001226"/>
    <w:rsid w:val="000018C0"/>
    <w:rsid w:val="000018D3"/>
    <w:rsid w:val="0000516C"/>
    <w:rsid w:val="00005177"/>
    <w:rsid w:val="00007128"/>
    <w:rsid w:val="000074A8"/>
    <w:rsid w:val="00010AF6"/>
    <w:rsid w:val="000129A0"/>
    <w:rsid w:val="000148E5"/>
    <w:rsid w:val="00015863"/>
    <w:rsid w:val="00016E01"/>
    <w:rsid w:val="00016F4C"/>
    <w:rsid w:val="00017B1B"/>
    <w:rsid w:val="00021497"/>
    <w:rsid w:val="0002158D"/>
    <w:rsid w:val="0002280D"/>
    <w:rsid w:val="000237B1"/>
    <w:rsid w:val="00023BB3"/>
    <w:rsid w:val="00023BB4"/>
    <w:rsid w:val="00024245"/>
    <w:rsid w:val="000275A3"/>
    <w:rsid w:val="000303E1"/>
    <w:rsid w:val="00033365"/>
    <w:rsid w:val="00033716"/>
    <w:rsid w:val="000347B8"/>
    <w:rsid w:val="00036A36"/>
    <w:rsid w:val="000371CC"/>
    <w:rsid w:val="00037F6B"/>
    <w:rsid w:val="0004058C"/>
    <w:rsid w:val="00040701"/>
    <w:rsid w:val="00043C6D"/>
    <w:rsid w:val="00043E5C"/>
    <w:rsid w:val="00045419"/>
    <w:rsid w:val="00046165"/>
    <w:rsid w:val="00047E1F"/>
    <w:rsid w:val="00050456"/>
    <w:rsid w:val="00052592"/>
    <w:rsid w:val="00053A27"/>
    <w:rsid w:val="00055274"/>
    <w:rsid w:val="0005555D"/>
    <w:rsid w:val="000556E7"/>
    <w:rsid w:val="0006224F"/>
    <w:rsid w:val="00063422"/>
    <w:rsid w:val="000635EC"/>
    <w:rsid w:val="000660AD"/>
    <w:rsid w:val="000665A4"/>
    <w:rsid w:val="00066BFC"/>
    <w:rsid w:val="00067002"/>
    <w:rsid w:val="00067D6D"/>
    <w:rsid w:val="00073F3F"/>
    <w:rsid w:val="00075DB5"/>
    <w:rsid w:val="00076DDC"/>
    <w:rsid w:val="00077DCD"/>
    <w:rsid w:val="000810B0"/>
    <w:rsid w:val="000814A6"/>
    <w:rsid w:val="00082299"/>
    <w:rsid w:val="0008467E"/>
    <w:rsid w:val="0008489F"/>
    <w:rsid w:val="00085A83"/>
    <w:rsid w:val="00085B76"/>
    <w:rsid w:val="00085BA1"/>
    <w:rsid w:val="00085CBE"/>
    <w:rsid w:val="00086F74"/>
    <w:rsid w:val="00087607"/>
    <w:rsid w:val="00087D9B"/>
    <w:rsid w:val="00090604"/>
    <w:rsid w:val="000923D5"/>
    <w:rsid w:val="00092814"/>
    <w:rsid w:val="00095784"/>
    <w:rsid w:val="0009693F"/>
    <w:rsid w:val="00097BD1"/>
    <w:rsid w:val="000A2BCA"/>
    <w:rsid w:val="000A323E"/>
    <w:rsid w:val="000A39E7"/>
    <w:rsid w:val="000A4932"/>
    <w:rsid w:val="000A5772"/>
    <w:rsid w:val="000A7DA1"/>
    <w:rsid w:val="000B04DA"/>
    <w:rsid w:val="000B09A1"/>
    <w:rsid w:val="000B18EC"/>
    <w:rsid w:val="000B27F9"/>
    <w:rsid w:val="000B2C75"/>
    <w:rsid w:val="000B737A"/>
    <w:rsid w:val="000C0031"/>
    <w:rsid w:val="000C0610"/>
    <w:rsid w:val="000C1574"/>
    <w:rsid w:val="000C506E"/>
    <w:rsid w:val="000C5F97"/>
    <w:rsid w:val="000C715C"/>
    <w:rsid w:val="000C7ADC"/>
    <w:rsid w:val="000D1AD6"/>
    <w:rsid w:val="000D3273"/>
    <w:rsid w:val="000D3A46"/>
    <w:rsid w:val="000D44E7"/>
    <w:rsid w:val="000D5D59"/>
    <w:rsid w:val="000D66EF"/>
    <w:rsid w:val="000E25D9"/>
    <w:rsid w:val="000E2611"/>
    <w:rsid w:val="000E288B"/>
    <w:rsid w:val="000E3FD6"/>
    <w:rsid w:val="000E4893"/>
    <w:rsid w:val="000E5C77"/>
    <w:rsid w:val="000E5CBA"/>
    <w:rsid w:val="000E70B6"/>
    <w:rsid w:val="000F06C5"/>
    <w:rsid w:val="000F1CDB"/>
    <w:rsid w:val="000F3A5D"/>
    <w:rsid w:val="000F4147"/>
    <w:rsid w:val="000F45B3"/>
    <w:rsid w:val="000F470A"/>
    <w:rsid w:val="000F475C"/>
    <w:rsid w:val="000F4D94"/>
    <w:rsid w:val="000F55D0"/>
    <w:rsid w:val="000F7416"/>
    <w:rsid w:val="000F7CB4"/>
    <w:rsid w:val="00100F65"/>
    <w:rsid w:val="001033A8"/>
    <w:rsid w:val="00106065"/>
    <w:rsid w:val="001062DD"/>
    <w:rsid w:val="00110BEA"/>
    <w:rsid w:val="00111919"/>
    <w:rsid w:val="0011267D"/>
    <w:rsid w:val="00112889"/>
    <w:rsid w:val="0011290D"/>
    <w:rsid w:val="00112D00"/>
    <w:rsid w:val="001168E4"/>
    <w:rsid w:val="00116B04"/>
    <w:rsid w:val="001172F4"/>
    <w:rsid w:val="00117C97"/>
    <w:rsid w:val="00117F83"/>
    <w:rsid w:val="001202B3"/>
    <w:rsid w:val="0012541A"/>
    <w:rsid w:val="00127C71"/>
    <w:rsid w:val="00127EB3"/>
    <w:rsid w:val="001302EF"/>
    <w:rsid w:val="001316AB"/>
    <w:rsid w:val="00131C6A"/>
    <w:rsid w:val="00131CD1"/>
    <w:rsid w:val="00131F50"/>
    <w:rsid w:val="00132D95"/>
    <w:rsid w:val="00134E3B"/>
    <w:rsid w:val="00135327"/>
    <w:rsid w:val="001353CA"/>
    <w:rsid w:val="00136095"/>
    <w:rsid w:val="00137E2A"/>
    <w:rsid w:val="00140457"/>
    <w:rsid w:val="001411B0"/>
    <w:rsid w:val="0014231D"/>
    <w:rsid w:val="00142E54"/>
    <w:rsid w:val="00142FFE"/>
    <w:rsid w:val="00143C17"/>
    <w:rsid w:val="00144AED"/>
    <w:rsid w:val="00144CBD"/>
    <w:rsid w:val="00145406"/>
    <w:rsid w:val="001454B9"/>
    <w:rsid w:val="00147F35"/>
    <w:rsid w:val="0015051E"/>
    <w:rsid w:val="00153152"/>
    <w:rsid w:val="00155835"/>
    <w:rsid w:val="00157B60"/>
    <w:rsid w:val="00157D5E"/>
    <w:rsid w:val="0016036B"/>
    <w:rsid w:val="00161190"/>
    <w:rsid w:val="00162F71"/>
    <w:rsid w:val="001647A7"/>
    <w:rsid w:val="001656FA"/>
    <w:rsid w:val="001657DE"/>
    <w:rsid w:val="00165CE4"/>
    <w:rsid w:val="001668ED"/>
    <w:rsid w:val="001677B9"/>
    <w:rsid w:val="00173E34"/>
    <w:rsid w:val="00180935"/>
    <w:rsid w:val="00182639"/>
    <w:rsid w:val="00183617"/>
    <w:rsid w:val="001840F1"/>
    <w:rsid w:val="00186EFF"/>
    <w:rsid w:val="00187E33"/>
    <w:rsid w:val="00190939"/>
    <w:rsid w:val="0019130F"/>
    <w:rsid w:val="00192BD4"/>
    <w:rsid w:val="00193A58"/>
    <w:rsid w:val="00194706"/>
    <w:rsid w:val="0019554A"/>
    <w:rsid w:val="0019594C"/>
    <w:rsid w:val="001A0AA4"/>
    <w:rsid w:val="001A1B4E"/>
    <w:rsid w:val="001A2103"/>
    <w:rsid w:val="001A3C26"/>
    <w:rsid w:val="001A4FD5"/>
    <w:rsid w:val="001A6505"/>
    <w:rsid w:val="001A7288"/>
    <w:rsid w:val="001B149D"/>
    <w:rsid w:val="001B6BF5"/>
    <w:rsid w:val="001B6EF2"/>
    <w:rsid w:val="001C1BAC"/>
    <w:rsid w:val="001C2FAE"/>
    <w:rsid w:val="001C420E"/>
    <w:rsid w:val="001C4366"/>
    <w:rsid w:val="001C5881"/>
    <w:rsid w:val="001C7B4E"/>
    <w:rsid w:val="001C7D79"/>
    <w:rsid w:val="001D00AE"/>
    <w:rsid w:val="001D0868"/>
    <w:rsid w:val="001D0D1E"/>
    <w:rsid w:val="001D12F1"/>
    <w:rsid w:val="001D2691"/>
    <w:rsid w:val="001D3107"/>
    <w:rsid w:val="001D6CE6"/>
    <w:rsid w:val="001D76E0"/>
    <w:rsid w:val="001E031A"/>
    <w:rsid w:val="001E20C9"/>
    <w:rsid w:val="001E25D2"/>
    <w:rsid w:val="001E3627"/>
    <w:rsid w:val="001E6962"/>
    <w:rsid w:val="001E6A02"/>
    <w:rsid w:val="001E73A9"/>
    <w:rsid w:val="001E7A53"/>
    <w:rsid w:val="001F0758"/>
    <w:rsid w:val="001F0CC6"/>
    <w:rsid w:val="001F1096"/>
    <w:rsid w:val="001F3B0A"/>
    <w:rsid w:val="001F43A4"/>
    <w:rsid w:val="001F49B5"/>
    <w:rsid w:val="001F50AC"/>
    <w:rsid w:val="002033B6"/>
    <w:rsid w:val="00203481"/>
    <w:rsid w:val="002052DA"/>
    <w:rsid w:val="00205BF7"/>
    <w:rsid w:val="002124E8"/>
    <w:rsid w:val="00215622"/>
    <w:rsid w:val="00217225"/>
    <w:rsid w:val="00217829"/>
    <w:rsid w:val="00220172"/>
    <w:rsid w:val="00223916"/>
    <w:rsid w:val="002242BA"/>
    <w:rsid w:val="002249A6"/>
    <w:rsid w:val="0022597A"/>
    <w:rsid w:val="002273D2"/>
    <w:rsid w:val="002306BF"/>
    <w:rsid w:val="00232484"/>
    <w:rsid w:val="0023253A"/>
    <w:rsid w:val="00232DC8"/>
    <w:rsid w:val="002336CB"/>
    <w:rsid w:val="00234755"/>
    <w:rsid w:val="0023552E"/>
    <w:rsid w:val="0023714E"/>
    <w:rsid w:val="0023744B"/>
    <w:rsid w:val="00237FAC"/>
    <w:rsid w:val="002401A3"/>
    <w:rsid w:val="00240A83"/>
    <w:rsid w:val="00240DBD"/>
    <w:rsid w:val="0024100D"/>
    <w:rsid w:val="00241B55"/>
    <w:rsid w:val="00241CCA"/>
    <w:rsid w:val="002428BE"/>
    <w:rsid w:val="00242987"/>
    <w:rsid w:val="00242C45"/>
    <w:rsid w:val="00247B62"/>
    <w:rsid w:val="00250162"/>
    <w:rsid w:val="00250BF6"/>
    <w:rsid w:val="00250E0D"/>
    <w:rsid w:val="00253594"/>
    <w:rsid w:val="00253A78"/>
    <w:rsid w:val="00254BFD"/>
    <w:rsid w:val="00254E58"/>
    <w:rsid w:val="00256AC8"/>
    <w:rsid w:val="002573AC"/>
    <w:rsid w:val="002605A9"/>
    <w:rsid w:val="0026074D"/>
    <w:rsid w:val="0026176D"/>
    <w:rsid w:val="00262344"/>
    <w:rsid w:val="002646FE"/>
    <w:rsid w:val="0026531C"/>
    <w:rsid w:val="002656C5"/>
    <w:rsid w:val="002662A0"/>
    <w:rsid w:val="00267A44"/>
    <w:rsid w:val="00270739"/>
    <w:rsid w:val="002719F9"/>
    <w:rsid w:val="002721BB"/>
    <w:rsid w:val="00272966"/>
    <w:rsid w:val="00272C32"/>
    <w:rsid w:val="002732BA"/>
    <w:rsid w:val="00274C13"/>
    <w:rsid w:val="00274C20"/>
    <w:rsid w:val="00277E8E"/>
    <w:rsid w:val="00280C8B"/>
    <w:rsid w:val="00280FF7"/>
    <w:rsid w:val="002831B9"/>
    <w:rsid w:val="00283E8A"/>
    <w:rsid w:val="002843F9"/>
    <w:rsid w:val="00284954"/>
    <w:rsid w:val="002859D9"/>
    <w:rsid w:val="00287B72"/>
    <w:rsid w:val="00290B59"/>
    <w:rsid w:val="00291E60"/>
    <w:rsid w:val="00295A01"/>
    <w:rsid w:val="0029641D"/>
    <w:rsid w:val="002964C2"/>
    <w:rsid w:val="002A2D6E"/>
    <w:rsid w:val="002A3088"/>
    <w:rsid w:val="002A334C"/>
    <w:rsid w:val="002A41F3"/>
    <w:rsid w:val="002A6874"/>
    <w:rsid w:val="002B1CA5"/>
    <w:rsid w:val="002B2094"/>
    <w:rsid w:val="002B20A2"/>
    <w:rsid w:val="002B33A1"/>
    <w:rsid w:val="002B3B37"/>
    <w:rsid w:val="002B3C8E"/>
    <w:rsid w:val="002B4A63"/>
    <w:rsid w:val="002B6ABA"/>
    <w:rsid w:val="002B79D0"/>
    <w:rsid w:val="002B7D1F"/>
    <w:rsid w:val="002C0958"/>
    <w:rsid w:val="002C0DEC"/>
    <w:rsid w:val="002C1F94"/>
    <w:rsid w:val="002C24A6"/>
    <w:rsid w:val="002C2CD6"/>
    <w:rsid w:val="002C320C"/>
    <w:rsid w:val="002C370E"/>
    <w:rsid w:val="002C38DF"/>
    <w:rsid w:val="002C58C5"/>
    <w:rsid w:val="002D0FF2"/>
    <w:rsid w:val="002D2EB2"/>
    <w:rsid w:val="002D4236"/>
    <w:rsid w:val="002D42A5"/>
    <w:rsid w:val="002D496F"/>
    <w:rsid w:val="002D6ABF"/>
    <w:rsid w:val="002E01A9"/>
    <w:rsid w:val="002E01B8"/>
    <w:rsid w:val="002E11A9"/>
    <w:rsid w:val="002E14DE"/>
    <w:rsid w:val="002E25F3"/>
    <w:rsid w:val="002E4158"/>
    <w:rsid w:val="002E4585"/>
    <w:rsid w:val="002E45E4"/>
    <w:rsid w:val="002E61F6"/>
    <w:rsid w:val="002E6CAD"/>
    <w:rsid w:val="002F3DED"/>
    <w:rsid w:val="002F61B9"/>
    <w:rsid w:val="002F682B"/>
    <w:rsid w:val="00300C19"/>
    <w:rsid w:val="00302251"/>
    <w:rsid w:val="00302771"/>
    <w:rsid w:val="00302920"/>
    <w:rsid w:val="00302A0D"/>
    <w:rsid w:val="003030BE"/>
    <w:rsid w:val="00306682"/>
    <w:rsid w:val="00307046"/>
    <w:rsid w:val="00307751"/>
    <w:rsid w:val="00313E35"/>
    <w:rsid w:val="00316417"/>
    <w:rsid w:val="00316A6C"/>
    <w:rsid w:val="0031737F"/>
    <w:rsid w:val="00320BEB"/>
    <w:rsid w:val="00320FAE"/>
    <w:rsid w:val="00322094"/>
    <w:rsid w:val="003221CC"/>
    <w:rsid w:val="00323729"/>
    <w:rsid w:val="0032595D"/>
    <w:rsid w:val="003265AB"/>
    <w:rsid w:val="00326CD4"/>
    <w:rsid w:val="00331566"/>
    <w:rsid w:val="00331819"/>
    <w:rsid w:val="00331C5C"/>
    <w:rsid w:val="00333D65"/>
    <w:rsid w:val="00336872"/>
    <w:rsid w:val="00336879"/>
    <w:rsid w:val="00337302"/>
    <w:rsid w:val="0033733B"/>
    <w:rsid w:val="00337B2B"/>
    <w:rsid w:val="00340346"/>
    <w:rsid w:val="00340C44"/>
    <w:rsid w:val="00342DCB"/>
    <w:rsid w:val="00344603"/>
    <w:rsid w:val="00346B9E"/>
    <w:rsid w:val="003508E6"/>
    <w:rsid w:val="003519DB"/>
    <w:rsid w:val="00352F78"/>
    <w:rsid w:val="00355CF1"/>
    <w:rsid w:val="00356DF6"/>
    <w:rsid w:val="00357636"/>
    <w:rsid w:val="00357B7E"/>
    <w:rsid w:val="00360226"/>
    <w:rsid w:val="00361066"/>
    <w:rsid w:val="00362174"/>
    <w:rsid w:val="003622CD"/>
    <w:rsid w:val="00364301"/>
    <w:rsid w:val="00366AE1"/>
    <w:rsid w:val="00367231"/>
    <w:rsid w:val="00371B57"/>
    <w:rsid w:val="00371B8B"/>
    <w:rsid w:val="00371D0B"/>
    <w:rsid w:val="003737C2"/>
    <w:rsid w:val="003741D8"/>
    <w:rsid w:val="00374372"/>
    <w:rsid w:val="00374D1B"/>
    <w:rsid w:val="003759EC"/>
    <w:rsid w:val="003848F8"/>
    <w:rsid w:val="003855FB"/>
    <w:rsid w:val="003861E6"/>
    <w:rsid w:val="00386751"/>
    <w:rsid w:val="00397074"/>
    <w:rsid w:val="003A0A24"/>
    <w:rsid w:val="003A2B13"/>
    <w:rsid w:val="003A3059"/>
    <w:rsid w:val="003A330D"/>
    <w:rsid w:val="003A3E49"/>
    <w:rsid w:val="003A3E6A"/>
    <w:rsid w:val="003A664D"/>
    <w:rsid w:val="003A675F"/>
    <w:rsid w:val="003B163C"/>
    <w:rsid w:val="003B265B"/>
    <w:rsid w:val="003B324E"/>
    <w:rsid w:val="003B45FB"/>
    <w:rsid w:val="003B47C7"/>
    <w:rsid w:val="003B52D6"/>
    <w:rsid w:val="003B53EE"/>
    <w:rsid w:val="003B5477"/>
    <w:rsid w:val="003B5DC9"/>
    <w:rsid w:val="003B6D2F"/>
    <w:rsid w:val="003B7EF3"/>
    <w:rsid w:val="003C0615"/>
    <w:rsid w:val="003C2170"/>
    <w:rsid w:val="003C4E57"/>
    <w:rsid w:val="003C60E8"/>
    <w:rsid w:val="003C6F7B"/>
    <w:rsid w:val="003C781F"/>
    <w:rsid w:val="003D1125"/>
    <w:rsid w:val="003D156E"/>
    <w:rsid w:val="003D1C4A"/>
    <w:rsid w:val="003D2C65"/>
    <w:rsid w:val="003D2EE0"/>
    <w:rsid w:val="003D327E"/>
    <w:rsid w:val="003D32CF"/>
    <w:rsid w:val="003D4572"/>
    <w:rsid w:val="003D4D9A"/>
    <w:rsid w:val="003D4E7B"/>
    <w:rsid w:val="003D58C8"/>
    <w:rsid w:val="003D5D5F"/>
    <w:rsid w:val="003D7157"/>
    <w:rsid w:val="003E0D8E"/>
    <w:rsid w:val="003E5640"/>
    <w:rsid w:val="003F04D0"/>
    <w:rsid w:val="003F0F31"/>
    <w:rsid w:val="003F104F"/>
    <w:rsid w:val="003F13D1"/>
    <w:rsid w:val="003F20E8"/>
    <w:rsid w:val="003F3B7E"/>
    <w:rsid w:val="003F40F9"/>
    <w:rsid w:val="003F4F0B"/>
    <w:rsid w:val="003F4F7A"/>
    <w:rsid w:val="003F78C4"/>
    <w:rsid w:val="0040024F"/>
    <w:rsid w:val="00401824"/>
    <w:rsid w:val="00402E8F"/>
    <w:rsid w:val="004030BF"/>
    <w:rsid w:val="004045C3"/>
    <w:rsid w:val="00407E62"/>
    <w:rsid w:val="00411CB3"/>
    <w:rsid w:val="0041226D"/>
    <w:rsid w:val="00412759"/>
    <w:rsid w:val="00412E72"/>
    <w:rsid w:val="00412FFE"/>
    <w:rsid w:val="00413B7E"/>
    <w:rsid w:val="004142E9"/>
    <w:rsid w:val="00414B54"/>
    <w:rsid w:val="0041544C"/>
    <w:rsid w:val="00415831"/>
    <w:rsid w:val="004216E4"/>
    <w:rsid w:val="004219E7"/>
    <w:rsid w:val="00421A41"/>
    <w:rsid w:val="00422723"/>
    <w:rsid w:val="0042360D"/>
    <w:rsid w:val="0042431B"/>
    <w:rsid w:val="00425F11"/>
    <w:rsid w:val="00427D20"/>
    <w:rsid w:val="00432F16"/>
    <w:rsid w:val="00433F4E"/>
    <w:rsid w:val="004355B8"/>
    <w:rsid w:val="00435720"/>
    <w:rsid w:val="00436318"/>
    <w:rsid w:val="0043702B"/>
    <w:rsid w:val="00437AF0"/>
    <w:rsid w:val="0044136F"/>
    <w:rsid w:val="00442FE2"/>
    <w:rsid w:val="00444876"/>
    <w:rsid w:val="00444BB5"/>
    <w:rsid w:val="00444C40"/>
    <w:rsid w:val="00445246"/>
    <w:rsid w:val="00445D37"/>
    <w:rsid w:val="0044696D"/>
    <w:rsid w:val="00446D9E"/>
    <w:rsid w:val="004478A5"/>
    <w:rsid w:val="00450FC8"/>
    <w:rsid w:val="00451203"/>
    <w:rsid w:val="00451B64"/>
    <w:rsid w:val="004522CC"/>
    <w:rsid w:val="0045289B"/>
    <w:rsid w:val="00453CC2"/>
    <w:rsid w:val="00453D3E"/>
    <w:rsid w:val="00454E86"/>
    <w:rsid w:val="00456C4F"/>
    <w:rsid w:val="00457EC9"/>
    <w:rsid w:val="004631E9"/>
    <w:rsid w:val="0046373F"/>
    <w:rsid w:val="004639B9"/>
    <w:rsid w:val="0046727C"/>
    <w:rsid w:val="00467521"/>
    <w:rsid w:val="0046770D"/>
    <w:rsid w:val="00467EA8"/>
    <w:rsid w:val="00467F60"/>
    <w:rsid w:val="0047397F"/>
    <w:rsid w:val="00473D09"/>
    <w:rsid w:val="00474879"/>
    <w:rsid w:val="00475189"/>
    <w:rsid w:val="00480CD7"/>
    <w:rsid w:val="00481EDB"/>
    <w:rsid w:val="0048245A"/>
    <w:rsid w:val="00482F29"/>
    <w:rsid w:val="00486735"/>
    <w:rsid w:val="00487D96"/>
    <w:rsid w:val="004902A7"/>
    <w:rsid w:val="004941AB"/>
    <w:rsid w:val="004941EA"/>
    <w:rsid w:val="004943E4"/>
    <w:rsid w:val="00494A52"/>
    <w:rsid w:val="00494CC9"/>
    <w:rsid w:val="00494DAF"/>
    <w:rsid w:val="00494EF0"/>
    <w:rsid w:val="00496F40"/>
    <w:rsid w:val="004A08CE"/>
    <w:rsid w:val="004A1C86"/>
    <w:rsid w:val="004A258F"/>
    <w:rsid w:val="004A3883"/>
    <w:rsid w:val="004A682F"/>
    <w:rsid w:val="004A7C78"/>
    <w:rsid w:val="004B237C"/>
    <w:rsid w:val="004B435C"/>
    <w:rsid w:val="004B475E"/>
    <w:rsid w:val="004B4AE0"/>
    <w:rsid w:val="004B5B50"/>
    <w:rsid w:val="004B5DB7"/>
    <w:rsid w:val="004B6A8A"/>
    <w:rsid w:val="004B755D"/>
    <w:rsid w:val="004C0455"/>
    <w:rsid w:val="004C0956"/>
    <w:rsid w:val="004C1443"/>
    <w:rsid w:val="004C309A"/>
    <w:rsid w:val="004C39B9"/>
    <w:rsid w:val="004C5F1E"/>
    <w:rsid w:val="004C6622"/>
    <w:rsid w:val="004D033C"/>
    <w:rsid w:val="004D1405"/>
    <w:rsid w:val="004D1D44"/>
    <w:rsid w:val="004D1FAC"/>
    <w:rsid w:val="004D346E"/>
    <w:rsid w:val="004D5CEA"/>
    <w:rsid w:val="004D683A"/>
    <w:rsid w:val="004D7C60"/>
    <w:rsid w:val="004E2305"/>
    <w:rsid w:val="004E2685"/>
    <w:rsid w:val="004E4A83"/>
    <w:rsid w:val="004E7977"/>
    <w:rsid w:val="004E7A21"/>
    <w:rsid w:val="004E7AB8"/>
    <w:rsid w:val="004F1CDC"/>
    <w:rsid w:val="004F39D7"/>
    <w:rsid w:val="004F4937"/>
    <w:rsid w:val="004F57F8"/>
    <w:rsid w:val="004F5820"/>
    <w:rsid w:val="004F6DB4"/>
    <w:rsid w:val="004F775C"/>
    <w:rsid w:val="00500684"/>
    <w:rsid w:val="005078F8"/>
    <w:rsid w:val="0051050D"/>
    <w:rsid w:val="00510765"/>
    <w:rsid w:val="00510CA6"/>
    <w:rsid w:val="00511881"/>
    <w:rsid w:val="00514176"/>
    <w:rsid w:val="00515C96"/>
    <w:rsid w:val="00516B82"/>
    <w:rsid w:val="005211DC"/>
    <w:rsid w:val="00522D2A"/>
    <w:rsid w:val="00523BAA"/>
    <w:rsid w:val="00523FE9"/>
    <w:rsid w:val="005246E1"/>
    <w:rsid w:val="005254C0"/>
    <w:rsid w:val="00525964"/>
    <w:rsid w:val="00526958"/>
    <w:rsid w:val="005310E8"/>
    <w:rsid w:val="00532342"/>
    <w:rsid w:val="00534AC9"/>
    <w:rsid w:val="00534C5A"/>
    <w:rsid w:val="0053528C"/>
    <w:rsid w:val="005376E6"/>
    <w:rsid w:val="00537C44"/>
    <w:rsid w:val="0054101A"/>
    <w:rsid w:val="0054183D"/>
    <w:rsid w:val="00541E21"/>
    <w:rsid w:val="00541E73"/>
    <w:rsid w:val="00541EB2"/>
    <w:rsid w:val="00542674"/>
    <w:rsid w:val="00542C85"/>
    <w:rsid w:val="00542FFA"/>
    <w:rsid w:val="005444ED"/>
    <w:rsid w:val="00546E8E"/>
    <w:rsid w:val="005471CA"/>
    <w:rsid w:val="005502B5"/>
    <w:rsid w:val="00550A1B"/>
    <w:rsid w:val="005513CA"/>
    <w:rsid w:val="00551CA7"/>
    <w:rsid w:val="005525B9"/>
    <w:rsid w:val="00555F12"/>
    <w:rsid w:val="00557DB3"/>
    <w:rsid w:val="00562789"/>
    <w:rsid w:val="00562AC3"/>
    <w:rsid w:val="00563082"/>
    <w:rsid w:val="00564226"/>
    <w:rsid w:val="00564FF2"/>
    <w:rsid w:val="00566421"/>
    <w:rsid w:val="005665AB"/>
    <w:rsid w:val="005670BA"/>
    <w:rsid w:val="00571AA2"/>
    <w:rsid w:val="0057235B"/>
    <w:rsid w:val="00573A61"/>
    <w:rsid w:val="00573EBB"/>
    <w:rsid w:val="0057473B"/>
    <w:rsid w:val="00576196"/>
    <w:rsid w:val="00577F1F"/>
    <w:rsid w:val="00581D7E"/>
    <w:rsid w:val="00583C53"/>
    <w:rsid w:val="005856CB"/>
    <w:rsid w:val="0058659C"/>
    <w:rsid w:val="005873D0"/>
    <w:rsid w:val="005879F3"/>
    <w:rsid w:val="00590316"/>
    <w:rsid w:val="005903CD"/>
    <w:rsid w:val="0059061D"/>
    <w:rsid w:val="00593309"/>
    <w:rsid w:val="005940BA"/>
    <w:rsid w:val="005A1D35"/>
    <w:rsid w:val="005A3964"/>
    <w:rsid w:val="005A4082"/>
    <w:rsid w:val="005A6FD2"/>
    <w:rsid w:val="005B05B9"/>
    <w:rsid w:val="005B2487"/>
    <w:rsid w:val="005B2ED3"/>
    <w:rsid w:val="005B46A9"/>
    <w:rsid w:val="005B5CF6"/>
    <w:rsid w:val="005C0E9F"/>
    <w:rsid w:val="005C0F94"/>
    <w:rsid w:val="005C29A8"/>
    <w:rsid w:val="005C3C5E"/>
    <w:rsid w:val="005C6AB9"/>
    <w:rsid w:val="005C6B7A"/>
    <w:rsid w:val="005C7036"/>
    <w:rsid w:val="005D193F"/>
    <w:rsid w:val="005D2BF1"/>
    <w:rsid w:val="005D351C"/>
    <w:rsid w:val="005D391B"/>
    <w:rsid w:val="005D3F2A"/>
    <w:rsid w:val="005D4DE1"/>
    <w:rsid w:val="005D4E7A"/>
    <w:rsid w:val="005D5780"/>
    <w:rsid w:val="005D5A1A"/>
    <w:rsid w:val="005D5F97"/>
    <w:rsid w:val="005E00E9"/>
    <w:rsid w:val="005E0FB9"/>
    <w:rsid w:val="005F07CD"/>
    <w:rsid w:val="005F13C6"/>
    <w:rsid w:val="005F1E76"/>
    <w:rsid w:val="005F299D"/>
    <w:rsid w:val="005F3F12"/>
    <w:rsid w:val="00601902"/>
    <w:rsid w:val="00602575"/>
    <w:rsid w:val="00602969"/>
    <w:rsid w:val="00602AB6"/>
    <w:rsid w:val="006045C3"/>
    <w:rsid w:val="00604917"/>
    <w:rsid w:val="00605DCE"/>
    <w:rsid w:val="0060647E"/>
    <w:rsid w:val="00610963"/>
    <w:rsid w:val="0061225B"/>
    <w:rsid w:val="00615C5C"/>
    <w:rsid w:val="0061637F"/>
    <w:rsid w:val="00616967"/>
    <w:rsid w:val="0061774D"/>
    <w:rsid w:val="00622488"/>
    <w:rsid w:val="00623D6E"/>
    <w:rsid w:val="00626D80"/>
    <w:rsid w:val="006276CD"/>
    <w:rsid w:val="00630001"/>
    <w:rsid w:val="00630F06"/>
    <w:rsid w:val="0063209C"/>
    <w:rsid w:val="0063367F"/>
    <w:rsid w:val="006347D7"/>
    <w:rsid w:val="00635807"/>
    <w:rsid w:val="006364FA"/>
    <w:rsid w:val="00636BF8"/>
    <w:rsid w:val="0064065B"/>
    <w:rsid w:val="0064153C"/>
    <w:rsid w:val="00641702"/>
    <w:rsid w:val="00641C90"/>
    <w:rsid w:val="00641F48"/>
    <w:rsid w:val="006430F3"/>
    <w:rsid w:val="00643D1C"/>
    <w:rsid w:val="00644228"/>
    <w:rsid w:val="00645719"/>
    <w:rsid w:val="00645837"/>
    <w:rsid w:val="00651980"/>
    <w:rsid w:val="006561E9"/>
    <w:rsid w:val="00657D73"/>
    <w:rsid w:val="006608E8"/>
    <w:rsid w:val="0066137B"/>
    <w:rsid w:val="006615C2"/>
    <w:rsid w:val="00662FF3"/>
    <w:rsid w:val="006647AC"/>
    <w:rsid w:val="00664AF1"/>
    <w:rsid w:val="00664DF1"/>
    <w:rsid w:val="006669E4"/>
    <w:rsid w:val="00666E13"/>
    <w:rsid w:val="00667FB0"/>
    <w:rsid w:val="00670935"/>
    <w:rsid w:val="006712EC"/>
    <w:rsid w:val="00673A76"/>
    <w:rsid w:val="006775AE"/>
    <w:rsid w:val="00677CAD"/>
    <w:rsid w:val="00680F56"/>
    <w:rsid w:val="0068115B"/>
    <w:rsid w:val="00681276"/>
    <w:rsid w:val="00681F2B"/>
    <w:rsid w:val="006827AF"/>
    <w:rsid w:val="00682AC4"/>
    <w:rsid w:val="006871BA"/>
    <w:rsid w:val="006874F4"/>
    <w:rsid w:val="00691DE9"/>
    <w:rsid w:val="006950BD"/>
    <w:rsid w:val="006970D7"/>
    <w:rsid w:val="006A0E2C"/>
    <w:rsid w:val="006A1440"/>
    <w:rsid w:val="006A3E1A"/>
    <w:rsid w:val="006A3EF6"/>
    <w:rsid w:val="006A5254"/>
    <w:rsid w:val="006B0C58"/>
    <w:rsid w:val="006B143F"/>
    <w:rsid w:val="006B17A9"/>
    <w:rsid w:val="006B1E14"/>
    <w:rsid w:val="006B2190"/>
    <w:rsid w:val="006B2AA6"/>
    <w:rsid w:val="006B70B7"/>
    <w:rsid w:val="006B770D"/>
    <w:rsid w:val="006C144F"/>
    <w:rsid w:val="006C2B3B"/>
    <w:rsid w:val="006C3548"/>
    <w:rsid w:val="006C555F"/>
    <w:rsid w:val="006D108E"/>
    <w:rsid w:val="006D1FE6"/>
    <w:rsid w:val="006D2FB8"/>
    <w:rsid w:val="006D4C02"/>
    <w:rsid w:val="006D6517"/>
    <w:rsid w:val="006D695E"/>
    <w:rsid w:val="006D6982"/>
    <w:rsid w:val="006D7385"/>
    <w:rsid w:val="006D7F2C"/>
    <w:rsid w:val="006E0A1E"/>
    <w:rsid w:val="006E1250"/>
    <w:rsid w:val="006E2C13"/>
    <w:rsid w:val="006E324B"/>
    <w:rsid w:val="006E34CE"/>
    <w:rsid w:val="006E3A2C"/>
    <w:rsid w:val="006E3A53"/>
    <w:rsid w:val="006E4898"/>
    <w:rsid w:val="006E4D82"/>
    <w:rsid w:val="006E61FD"/>
    <w:rsid w:val="006E7F57"/>
    <w:rsid w:val="006F0F28"/>
    <w:rsid w:val="006F287F"/>
    <w:rsid w:val="006F4051"/>
    <w:rsid w:val="006F57CC"/>
    <w:rsid w:val="006F5882"/>
    <w:rsid w:val="006F5A2C"/>
    <w:rsid w:val="006F672A"/>
    <w:rsid w:val="006F6928"/>
    <w:rsid w:val="006F79E0"/>
    <w:rsid w:val="007012BF"/>
    <w:rsid w:val="00701A9F"/>
    <w:rsid w:val="00701E18"/>
    <w:rsid w:val="0070399C"/>
    <w:rsid w:val="00703AB1"/>
    <w:rsid w:val="00705C25"/>
    <w:rsid w:val="007060D2"/>
    <w:rsid w:val="00707C58"/>
    <w:rsid w:val="007100E7"/>
    <w:rsid w:val="00710AE3"/>
    <w:rsid w:val="00712615"/>
    <w:rsid w:val="00712833"/>
    <w:rsid w:val="00713D45"/>
    <w:rsid w:val="00714251"/>
    <w:rsid w:val="00714871"/>
    <w:rsid w:val="0072036D"/>
    <w:rsid w:val="0072099A"/>
    <w:rsid w:val="007215F1"/>
    <w:rsid w:val="00721CDC"/>
    <w:rsid w:val="00724353"/>
    <w:rsid w:val="0073209A"/>
    <w:rsid w:val="007327CC"/>
    <w:rsid w:val="00735ED9"/>
    <w:rsid w:val="00736A3A"/>
    <w:rsid w:val="00740E1F"/>
    <w:rsid w:val="00742707"/>
    <w:rsid w:val="007434F1"/>
    <w:rsid w:val="00744229"/>
    <w:rsid w:val="0074531C"/>
    <w:rsid w:val="007458DA"/>
    <w:rsid w:val="00746B43"/>
    <w:rsid w:val="00747043"/>
    <w:rsid w:val="00747866"/>
    <w:rsid w:val="00750F53"/>
    <w:rsid w:val="00752EC8"/>
    <w:rsid w:val="00753254"/>
    <w:rsid w:val="00760D44"/>
    <w:rsid w:val="00762992"/>
    <w:rsid w:val="007649AC"/>
    <w:rsid w:val="00767555"/>
    <w:rsid w:val="00770062"/>
    <w:rsid w:val="00770607"/>
    <w:rsid w:val="00770A8A"/>
    <w:rsid w:val="00771D3B"/>
    <w:rsid w:val="00771E11"/>
    <w:rsid w:val="00771FD1"/>
    <w:rsid w:val="00775815"/>
    <w:rsid w:val="00775BF2"/>
    <w:rsid w:val="00775D87"/>
    <w:rsid w:val="00781097"/>
    <w:rsid w:val="00781BE5"/>
    <w:rsid w:val="00781DE9"/>
    <w:rsid w:val="007837EF"/>
    <w:rsid w:val="00783BEB"/>
    <w:rsid w:val="00785178"/>
    <w:rsid w:val="00785CCC"/>
    <w:rsid w:val="0078687B"/>
    <w:rsid w:val="00793DE4"/>
    <w:rsid w:val="00794B66"/>
    <w:rsid w:val="007A1140"/>
    <w:rsid w:val="007A17D2"/>
    <w:rsid w:val="007A3818"/>
    <w:rsid w:val="007A40B4"/>
    <w:rsid w:val="007A4C76"/>
    <w:rsid w:val="007A60F3"/>
    <w:rsid w:val="007A694C"/>
    <w:rsid w:val="007A7256"/>
    <w:rsid w:val="007B03C9"/>
    <w:rsid w:val="007B0424"/>
    <w:rsid w:val="007B0A2E"/>
    <w:rsid w:val="007B0C21"/>
    <w:rsid w:val="007B3D05"/>
    <w:rsid w:val="007B441B"/>
    <w:rsid w:val="007B4490"/>
    <w:rsid w:val="007B5456"/>
    <w:rsid w:val="007B57D4"/>
    <w:rsid w:val="007B580B"/>
    <w:rsid w:val="007B5CFD"/>
    <w:rsid w:val="007B5F0E"/>
    <w:rsid w:val="007B61FB"/>
    <w:rsid w:val="007B6873"/>
    <w:rsid w:val="007B6D95"/>
    <w:rsid w:val="007B74F0"/>
    <w:rsid w:val="007C002E"/>
    <w:rsid w:val="007C02CF"/>
    <w:rsid w:val="007C0614"/>
    <w:rsid w:val="007C2986"/>
    <w:rsid w:val="007C519F"/>
    <w:rsid w:val="007C5D5F"/>
    <w:rsid w:val="007C718C"/>
    <w:rsid w:val="007D42B8"/>
    <w:rsid w:val="007D6FAD"/>
    <w:rsid w:val="007D7C51"/>
    <w:rsid w:val="007E0220"/>
    <w:rsid w:val="007E0A52"/>
    <w:rsid w:val="007E0CC7"/>
    <w:rsid w:val="007E201F"/>
    <w:rsid w:val="007E2354"/>
    <w:rsid w:val="007E3145"/>
    <w:rsid w:val="007E4092"/>
    <w:rsid w:val="007E4D33"/>
    <w:rsid w:val="007E51A0"/>
    <w:rsid w:val="007E59AE"/>
    <w:rsid w:val="007E71E0"/>
    <w:rsid w:val="007E7555"/>
    <w:rsid w:val="007E7A39"/>
    <w:rsid w:val="007E7B95"/>
    <w:rsid w:val="007F0C71"/>
    <w:rsid w:val="007F0DA0"/>
    <w:rsid w:val="007F2B6D"/>
    <w:rsid w:val="007F3EA2"/>
    <w:rsid w:val="007F3FA2"/>
    <w:rsid w:val="007F4E14"/>
    <w:rsid w:val="007F56F4"/>
    <w:rsid w:val="007F6613"/>
    <w:rsid w:val="007F7331"/>
    <w:rsid w:val="00801586"/>
    <w:rsid w:val="00804489"/>
    <w:rsid w:val="00804B26"/>
    <w:rsid w:val="008056AE"/>
    <w:rsid w:val="00805C27"/>
    <w:rsid w:val="00805F39"/>
    <w:rsid w:val="0080642B"/>
    <w:rsid w:val="00807228"/>
    <w:rsid w:val="008102E1"/>
    <w:rsid w:val="008105B6"/>
    <w:rsid w:val="0081237E"/>
    <w:rsid w:val="00814799"/>
    <w:rsid w:val="00816292"/>
    <w:rsid w:val="00817696"/>
    <w:rsid w:val="00821C5C"/>
    <w:rsid w:val="00822453"/>
    <w:rsid w:val="00823DF5"/>
    <w:rsid w:val="00824539"/>
    <w:rsid w:val="00831198"/>
    <w:rsid w:val="00834687"/>
    <w:rsid w:val="00834C63"/>
    <w:rsid w:val="00836341"/>
    <w:rsid w:val="00836EAF"/>
    <w:rsid w:val="00841863"/>
    <w:rsid w:val="00847785"/>
    <w:rsid w:val="0085040E"/>
    <w:rsid w:val="008509A9"/>
    <w:rsid w:val="00850CCE"/>
    <w:rsid w:val="008516A1"/>
    <w:rsid w:val="00853105"/>
    <w:rsid w:val="008537C3"/>
    <w:rsid w:val="00853C7A"/>
    <w:rsid w:val="00856C5E"/>
    <w:rsid w:val="00860F4B"/>
    <w:rsid w:val="008611E5"/>
    <w:rsid w:val="00861C46"/>
    <w:rsid w:val="008670D2"/>
    <w:rsid w:val="0086797D"/>
    <w:rsid w:val="00867CF2"/>
    <w:rsid w:val="00870D81"/>
    <w:rsid w:val="008714F7"/>
    <w:rsid w:val="008737C8"/>
    <w:rsid w:val="00875CBB"/>
    <w:rsid w:val="00876F2D"/>
    <w:rsid w:val="00880537"/>
    <w:rsid w:val="0088296F"/>
    <w:rsid w:val="00882AD1"/>
    <w:rsid w:val="00885E3C"/>
    <w:rsid w:val="00885FC1"/>
    <w:rsid w:val="00886317"/>
    <w:rsid w:val="00886560"/>
    <w:rsid w:val="00886F1B"/>
    <w:rsid w:val="008870CC"/>
    <w:rsid w:val="0088731F"/>
    <w:rsid w:val="008910F7"/>
    <w:rsid w:val="00891199"/>
    <w:rsid w:val="00893E2B"/>
    <w:rsid w:val="008947BA"/>
    <w:rsid w:val="0089648F"/>
    <w:rsid w:val="00896E55"/>
    <w:rsid w:val="00897BD2"/>
    <w:rsid w:val="008A04BE"/>
    <w:rsid w:val="008A05D4"/>
    <w:rsid w:val="008A065C"/>
    <w:rsid w:val="008A0E27"/>
    <w:rsid w:val="008A1F4A"/>
    <w:rsid w:val="008A282A"/>
    <w:rsid w:val="008A36B2"/>
    <w:rsid w:val="008A4285"/>
    <w:rsid w:val="008A44F6"/>
    <w:rsid w:val="008A4DCE"/>
    <w:rsid w:val="008A4F85"/>
    <w:rsid w:val="008A73A6"/>
    <w:rsid w:val="008A7A2E"/>
    <w:rsid w:val="008B03F2"/>
    <w:rsid w:val="008B2EFF"/>
    <w:rsid w:val="008B3040"/>
    <w:rsid w:val="008B36D5"/>
    <w:rsid w:val="008B3B84"/>
    <w:rsid w:val="008B4CAC"/>
    <w:rsid w:val="008B6C6A"/>
    <w:rsid w:val="008B6D39"/>
    <w:rsid w:val="008B7812"/>
    <w:rsid w:val="008C129B"/>
    <w:rsid w:val="008C33D2"/>
    <w:rsid w:val="008C3708"/>
    <w:rsid w:val="008C653F"/>
    <w:rsid w:val="008C6A25"/>
    <w:rsid w:val="008C7900"/>
    <w:rsid w:val="008D0BE1"/>
    <w:rsid w:val="008D1289"/>
    <w:rsid w:val="008D1735"/>
    <w:rsid w:val="008D1E5D"/>
    <w:rsid w:val="008D2538"/>
    <w:rsid w:val="008D27C3"/>
    <w:rsid w:val="008D42D3"/>
    <w:rsid w:val="008D69E0"/>
    <w:rsid w:val="008E0DB6"/>
    <w:rsid w:val="008E1341"/>
    <w:rsid w:val="008E22C9"/>
    <w:rsid w:val="008E4BAF"/>
    <w:rsid w:val="008E4FA6"/>
    <w:rsid w:val="008E538D"/>
    <w:rsid w:val="008E55FA"/>
    <w:rsid w:val="008E73BB"/>
    <w:rsid w:val="008F0F0D"/>
    <w:rsid w:val="008F18D1"/>
    <w:rsid w:val="008F250D"/>
    <w:rsid w:val="008F2B7A"/>
    <w:rsid w:val="008F2DF2"/>
    <w:rsid w:val="008F5517"/>
    <w:rsid w:val="008F7659"/>
    <w:rsid w:val="008F7677"/>
    <w:rsid w:val="008F77BE"/>
    <w:rsid w:val="009001ED"/>
    <w:rsid w:val="00902F24"/>
    <w:rsid w:val="00904629"/>
    <w:rsid w:val="00904896"/>
    <w:rsid w:val="0090628E"/>
    <w:rsid w:val="0090679C"/>
    <w:rsid w:val="00906C53"/>
    <w:rsid w:val="009074C8"/>
    <w:rsid w:val="00912EEA"/>
    <w:rsid w:val="0091382B"/>
    <w:rsid w:val="009147AE"/>
    <w:rsid w:val="00914FCB"/>
    <w:rsid w:val="0091587B"/>
    <w:rsid w:val="009165FF"/>
    <w:rsid w:val="00924C11"/>
    <w:rsid w:val="00926EF4"/>
    <w:rsid w:val="00926F78"/>
    <w:rsid w:val="00927042"/>
    <w:rsid w:val="00927DCD"/>
    <w:rsid w:val="00931081"/>
    <w:rsid w:val="00931170"/>
    <w:rsid w:val="00931C21"/>
    <w:rsid w:val="00931DC4"/>
    <w:rsid w:val="00932FB2"/>
    <w:rsid w:val="009337BF"/>
    <w:rsid w:val="00934B9C"/>
    <w:rsid w:val="00934E1E"/>
    <w:rsid w:val="00935EF8"/>
    <w:rsid w:val="00942515"/>
    <w:rsid w:val="00942620"/>
    <w:rsid w:val="0094432E"/>
    <w:rsid w:val="00945032"/>
    <w:rsid w:val="00946547"/>
    <w:rsid w:val="009501D3"/>
    <w:rsid w:val="00951C9C"/>
    <w:rsid w:val="009525C3"/>
    <w:rsid w:val="0095412E"/>
    <w:rsid w:val="0095478A"/>
    <w:rsid w:val="00955E5B"/>
    <w:rsid w:val="009561FF"/>
    <w:rsid w:val="009564A0"/>
    <w:rsid w:val="009577BF"/>
    <w:rsid w:val="00957AD0"/>
    <w:rsid w:val="00960590"/>
    <w:rsid w:val="00962E52"/>
    <w:rsid w:val="009634D3"/>
    <w:rsid w:val="00963D5E"/>
    <w:rsid w:val="00967E6A"/>
    <w:rsid w:val="0097011D"/>
    <w:rsid w:val="009717B8"/>
    <w:rsid w:val="0097315F"/>
    <w:rsid w:val="00974690"/>
    <w:rsid w:val="009748EF"/>
    <w:rsid w:val="00976FB5"/>
    <w:rsid w:val="009771F6"/>
    <w:rsid w:val="00981280"/>
    <w:rsid w:val="00981CF4"/>
    <w:rsid w:val="00982F73"/>
    <w:rsid w:val="009837EF"/>
    <w:rsid w:val="009863BC"/>
    <w:rsid w:val="00990592"/>
    <w:rsid w:val="009920EC"/>
    <w:rsid w:val="0099259E"/>
    <w:rsid w:val="0099325C"/>
    <w:rsid w:val="00993698"/>
    <w:rsid w:val="00996ACD"/>
    <w:rsid w:val="00996FF5"/>
    <w:rsid w:val="00997339"/>
    <w:rsid w:val="00997D3B"/>
    <w:rsid w:val="009A01E8"/>
    <w:rsid w:val="009A02E8"/>
    <w:rsid w:val="009A40FB"/>
    <w:rsid w:val="009A4A67"/>
    <w:rsid w:val="009A6569"/>
    <w:rsid w:val="009A76BB"/>
    <w:rsid w:val="009A7B96"/>
    <w:rsid w:val="009B0C00"/>
    <w:rsid w:val="009B1C28"/>
    <w:rsid w:val="009B375E"/>
    <w:rsid w:val="009B3CFB"/>
    <w:rsid w:val="009B658B"/>
    <w:rsid w:val="009B6F22"/>
    <w:rsid w:val="009B730A"/>
    <w:rsid w:val="009B76E2"/>
    <w:rsid w:val="009C0092"/>
    <w:rsid w:val="009C0148"/>
    <w:rsid w:val="009C0A61"/>
    <w:rsid w:val="009C172A"/>
    <w:rsid w:val="009C5143"/>
    <w:rsid w:val="009C5391"/>
    <w:rsid w:val="009C597F"/>
    <w:rsid w:val="009C7030"/>
    <w:rsid w:val="009D2D22"/>
    <w:rsid w:val="009D3136"/>
    <w:rsid w:val="009D47C7"/>
    <w:rsid w:val="009D63F1"/>
    <w:rsid w:val="009D6EA0"/>
    <w:rsid w:val="009D72B0"/>
    <w:rsid w:val="009E0346"/>
    <w:rsid w:val="009E4988"/>
    <w:rsid w:val="009E57B0"/>
    <w:rsid w:val="009E75ED"/>
    <w:rsid w:val="009F0491"/>
    <w:rsid w:val="009F26EF"/>
    <w:rsid w:val="009F3CFA"/>
    <w:rsid w:val="009F4B05"/>
    <w:rsid w:val="009F5002"/>
    <w:rsid w:val="009F6C42"/>
    <w:rsid w:val="009F6FF9"/>
    <w:rsid w:val="009F7194"/>
    <w:rsid w:val="00A002BB"/>
    <w:rsid w:val="00A02CA0"/>
    <w:rsid w:val="00A05175"/>
    <w:rsid w:val="00A05AF6"/>
    <w:rsid w:val="00A0690D"/>
    <w:rsid w:val="00A11D3E"/>
    <w:rsid w:val="00A121A7"/>
    <w:rsid w:val="00A12DA9"/>
    <w:rsid w:val="00A12EE0"/>
    <w:rsid w:val="00A146A1"/>
    <w:rsid w:val="00A15E8B"/>
    <w:rsid w:val="00A17FE5"/>
    <w:rsid w:val="00A217B6"/>
    <w:rsid w:val="00A25057"/>
    <w:rsid w:val="00A265EA"/>
    <w:rsid w:val="00A31225"/>
    <w:rsid w:val="00A3191B"/>
    <w:rsid w:val="00A31DA1"/>
    <w:rsid w:val="00A326FF"/>
    <w:rsid w:val="00A34DFC"/>
    <w:rsid w:val="00A37546"/>
    <w:rsid w:val="00A40BB0"/>
    <w:rsid w:val="00A41615"/>
    <w:rsid w:val="00A4270A"/>
    <w:rsid w:val="00A42AAB"/>
    <w:rsid w:val="00A45020"/>
    <w:rsid w:val="00A4508A"/>
    <w:rsid w:val="00A450FD"/>
    <w:rsid w:val="00A46680"/>
    <w:rsid w:val="00A50292"/>
    <w:rsid w:val="00A51DB6"/>
    <w:rsid w:val="00A51F3C"/>
    <w:rsid w:val="00A52A46"/>
    <w:rsid w:val="00A52A85"/>
    <w:rsid w:val="00A53A6E"/>
    <w:rsid w:val="00A53C36"/>
    <w:rsid w:val="00A547F8"/>
    <w:rsid w:val="00A56ABC"/>
    <w:rsid w:val="00A57101"/>
    <w:rsid w:val="00A578B3"/>
    <w:rsid w:val="00A61422"/>
    <w:rsid w:val="00A61878"/>
    <w:rsid w:val="00A62887"/>
    <w:rsid w:val="00A62C34"/>
    <w:rsid w:val="00A63FE0"/>
    <w:rsid w:val="00A6448F"/>
    <w:rsid w:val="00A67DBB"/>
    <w:rsid w:val="00A738D3"/>
    <w:rsid w:val="00A76B40"/>
    <w:rsid w:val="00A77DB9"/>
    <w:rsid w:val="00A77F4B"/>
    <w:rsid w:val="00A83A21"/>
    <w:rsid w:val="00A83D98"/>
    <w:rsid w:val="00A841C4"/>
    <w:rsid w:val="00A84B6F"/>
    <w:rsid w:val="00A8529B"/>
    <w:rsid w:val="00A85E9F"/>
    <w:rsid w:val="00A86501"/>
    <w:rsid w:val="00A871CC"/>
    <w:rsid w:val="00A90D91"/>
    <w:rsid w:val="00A920E3"/>
    <w:rsid w:val="00A93015"/>
    <w:rsid w:val="00A930B9"/>
    <w:rsid w:val="00A938A6"/>
    <w:rsid w:val="00A949E0"/>
    <w:rsid w:val="00A957D0"/>
    <w:rsid w:val="00A95825"/>
    <w:rsid w:val="00A9724C"/>
    <w:rsid w:val="00A97F83"/>
    <w:rsid w:val="00AA00DC"/>
    <w:rsid w:val="00AA05FE"/>
    <w:rsid w:val="00AA06F4"/>
    <w:rsid w:val="00AA09F0"/>
    <w:rsid w:val="00AA0F88"/>
    <w:rsid w:val="00AA4E97"/>
    <w:rsid w:val="00AB181E"/>
    <w:rsid w:val="00AB188D"/>
    <w:rsid w:val="00AB1AF6"/>
    <w:rsid w:val="00AB591F"/>
    <w:rsid w:val="00AB6714"/>
    <w:rsid w:val="00AB6E61"/>
    <w:rsid w:val="00AC4369"/>
    <w:rsid w:val="00AC43AC"/>
    <w:rsid w:val="00AC43B9"/>
    <w:rsid w:val="00AC4B0E"/>
    <w:rsid w:val="00AC4E94"/>
    <w:rsid w:val="00AC52C5"/>
    <w:rsid w:val="00AC5761"/>
    <w:rsid w:val="00AC6380"/>
    <w:rsid w:val="00AC72B0"/>
    <w:rsid w:val="00AD1588"/>
    <w:rsid w:val="00AD17D0"/>
    <w:rsid w:val="00AD3B64"/>
    <w:rsid w:val="00AD6206"/>
    <w:rsid w:val="00AD6C12"/>
    <w:rsid w:val="00AE077C"/>
    <w:rsid w:val="00AE0B3E"/>
    <w:rsid w:val="00AE12DA"/>
    <w:rsid w:val="00AE337E"/>
    <w:rsid w:val="00AE578A"/>
    <w:rsid w:val="00AE58B0"/>
    <w:rsid w:val="00AE59E4"/>
    <w:rsid w:val="00AF0402"/>
    <w:rsid w:val="00AF28A8"/>
    <w:rsid w:val="00AF2B01"/>
    <w:rsid w:val="00AF4E5B"/>
    <w:rsid w:val="00AF72D2"/>
    <w:rsid w:val="00B02EF0"/>
    <w:rsid w:val="00B04B69"/>
    <w:rsid w:val="00B05283"/>
    <w:rsid w:val="00B058DD"/>
    <w:rsid w:val="00B06BEE"/>
    <w:rsid w:val="00B06DDC"/>
    <w:rsid w:val="00B109C3"/>
    <w:rsid w:val="00B11132"/>
    <w:rsid w:val="00B1250B"/>
    <w:rsid w:val="00B1372D"/>
    <w:rsid w:val="00B14EE9"/>
    <w:rsid w:val="00B161F5"/>
    <w:rsid w:val="00B16D9C"/>
    <w:rsid w:val="00B176EF"/>
    <w:rsid w:val="00B17AFC"/>
    <w:rsid w:val="00B21067"/>
    <w:rsid w:val="00B22919"/>
    <w:rsid w:val="00B23F59"/>
    <w:rsid w:val="00B253B8"/>
    <w:rsid w:val="00B26410"/>
    <w:rsid w:val="00B30D2E"/>
    <w:rsid w:val="00B316EC"/>
    <w:rsid w:val="00B32824"/>
    <w:rsid w:val="00B337D9"/>
    <w:rsid w:val="00B33C38"/>
    <w:rsid w:val="00B33E6F"/>
    <w:rsid w:val="00B34EC4"/>
    <w:rsid w:val="00B35587"/>
    <w:rsid w:val="00B35B1F"/>
    <w:rsid w:val="00B36608"/>
    <w:rsid w:val="00B37075"/>
    <w:rsid w:val="00B37256"/>
    <w:rsid w:val="00B37BFD"/>
    <w:rsid w:val="00B37EC4"/>
    <w:rsid w:val="00B4058A"/>
    <w:rsid w:val="00B40E31"/>
    <w:rsid w:val="00B416BE"/>
    <w:rsid w:val="00B43131"/>
    <w:rsid w:val="00B447AF"/>
    <w:rsid w:val="00B45468"/>
    <w:rsid w:val="00B47B5E"/>
    <w:rsid w:val="00B51128"/>
    <w:rsid w:val="00B53637"/>
    <w:rsid w:val="00B544F2"/>
    <w:rsid w:val="00B55115"/>
    <w:rsid w:val="00B5691E"/>
    <w:rsid w:val="00B6343F"/>
    <w:rsid w:val="00B66B9A"/>
    <w:rsid w:val="00B67A08"/>
    <w:rsid w:val="00B7260C"/>
    <w:rsid w:val="00B72DCC"/>
    <w:rsid w:val="00B73446"/>
    <w:rsid w:val="00B74316"/>
    <w:rsid w:val="00B743CF"/>
    <w:rsid w:val="00B751F2"/>
    <w:rsid w:val="00B75E7D"/>
    <w:rsid w:val="00B769A3"/>
    <w:rsid w:val="00B76C47"/>
    <w:rsid w:val="00B808ED"/>
    <w:rsid w:val="00B81272"/>
    <w:rsid w:val="00B81382"/>
    <w:rsid w:val="00B85F60"/>
    <w:rsid w:val="00B86241"/>
    <w:rsid w:val="00B8697C"/>
    <w:rsid w:val="00B909CD"/>
    <w:rsid w:val="00B91089"/>
    <w:rsid w:val="00B911EF"/>
    <w:rsid w:val="00B91A88"/>
    <w:rsid w:val="00B91E6D"/>
    <w:rsid w:val="00B92389"/>
    <w:rsid w:val="00B93A00"/>
    <w:rsid w:val="00B9765F"/>
    <w:rsid w:val="00B97711"/>
    <w:rsid w:val="00BA0A5C"/>
    <w:rsid w:val="00BA0BDF"/>
    <w:rsid w:val="00BA0CC0"/>
    <w:rsid w:val="00BA149A"/>
    <w:rsid w:val="00BA1E7D"/>
    <w:rsid w:val="00BA2002"/>
    <w:rsid w:val="00BA276B"/>
    <w:rsid w:val="00BA3F9E"/>
    <w:rsid w:val="00BA51CA"/>
    <w:rsid w:val="00BA6435"/>
    <w:rsid w:val="00BB0595"/>
    <w:rsid w:val="00BB153E"/>
    <w:rsid w:val="00BB2E86"/>
    <w:rsid w:val="00BB5ED4"/>
    <w:rsid w:val="00BB6B61"/>
    <w:rsid w:val="00BB7357"/>
    <w:rsid w:val="00BC06EE"/>
    <w:rsid w:val="00BC0F26"/>
    <w:rsid w:val="00BC49E7"/>
    <w:rsid w:val="00BC5D8C"/>
    <w:rsid w:val="00BC6218"/>
    <w:rsid w:val="00BC69FD"/>
    <w:rsid w:val="00BC74E7"/>
    <w:rsid w:val="00BD04E5"/>
    <w:rsid w:val="00BD1B84"/>
    <w:rsid w:val="00BD1C6D"/>
    <w:rsid w:val="00BD1CCB"/>
    <w:rsid w:val="00BD399A"/>
    <w:rsid w:val="00BD473B"/>
    <w:rsid w:val="00BD67B5"/>
    <w:rsid w:val="00BD680B"/>
    <w:rsid w:val="00BD696B"/>
    <w:rsid w:val="00BD6DCA"/>
    <w:rsid w:val="00BD7D3F"/>
    <w:rsid w:val="00BE0B6A"/>
    <w:rsid w:val="00BE1402"/>
    <w:rsid w:val="00BE1E5D"/>
    <w:rsid w:val="00BE373B"/>
    <w:rsid w:val="00BE3903"/>
    <w:rsid w:val="00BE5B6C"/>
    <w:rsid w:val="00BE6B1A"/>
    <w:rsid w:val="00BF1929"/>
    <w:rsid w:val="00BF5282"/>
    <w:rsid w:val="00BF594D"/>
    <w:rsid w:val="00BF6E94"/>
    <w:rsid w:val="00BF7566"/>
    <w:rsid w:val="00C0026B"/>
    <w:rsid w:val="00C00605"/>
    <w:rsid w:val="00C01784"/>
    <w:rsid w:val="00C01F29"/>
    <w:rsid w:val="00C02DCD"/>
    <w:rsid w:val="00C05EA0"/>
    <w:rsid w:val="00C0644A"/>
    <w:rsid w:val="00C065EF"/>
    <w:rsid w:val="00C106D5"/>
    <w:rsid w:val="00C11DD7"/>
    <w:rsid w:val="00C12118"/>
    <w:rsid w:val="00C12AEB"/>
    <w:rsid w:val="00C17273"/>
    <w:rsid w:val="00C17488"/>
    <w:rsid w:val="00C20139"/>
    <w:rsid w:val="00C21715"/>
    <w:rsid w:val="00C220DF"/>
    <w:rsid w:val="00C23497"/>
    <w:rsid w:val="00C2364A"/>
    <w:rsid w:val="00C23E76"/>
    <w:rsid w:val="00C243A6"/>
    <w:rsid w:val="00C26592"/>
    <w:rsid w:val="00C269B0"/>
    <w:rsid w:val="00C272EE"/>
    <w:rsid w:val="00C27E5F"/>
    <w:rsid w:val="00C3326D"/>
    <w:rsid w:val="00C33420"/>
    <w:rsid w:val="00C341EB"/>
    <w:rsid w:val="00C34CD8"/>
    <w:rsid w:val="00C35256"/>
    <w:rsid w:val="00C3787D"/>
    <w:rsid w:val="00C41E08"/>
    <w:rsid w:val="00C42776"/>
    <w:rsid w:val="00C43C15"/>
    <w:rsid w:val="00C43F5F"/>
    <w:rsid w:val="00C44444"/>
    <w:rsid w:val="00C45CB5"/>
    <w:rsid w:val="00C4650B"/>
    <w:rsid w:val="00C47BE4"/>
    <w:rsid w:val="00C47DBC"/>
    <w:rsid w:val="00C52C46"/>
    <w:rsid w:val="00C56648"/>
    <w:rsid w:val="00C56C72"/>
    <w:rsid w:val="00C57751"/>
    <w:rsid w:val="00C60AC2"/>
    <w:rsid w:val="00C614DE"/>
    <w:rsid w:val="00C630A7"/>
    <w:rsid w:val="00C6348A"/>
    <w:rsid w:val="00C63CAC"/>
    <w:rsid w:val="00C63EAB"/>
    <w:rsid w:val="00C6690C"/>
    <w:rsid w:val="00C70399"/>
    <w:rsid w:val="00C71EE1"/>
    <w:rsid w:val="00C724C9"/>
    <w:rsid w:val="00C72995"/>
    <w:rsid w:val="00C746A0"/>
    <w:rsid w:val="00C75EDC"/>
    <w:rsid w:val="00C763E4"/>
    <w:rsid w:val="00C764F1"/>
    <w:rsid w:val="00C76C32"/>
    <w:rsid w:val="00C80033"/>
    <w:rsid w:val="00C807CC"/>
    <w:rsid w:val="00C80F45"/>
    <w:rsid w:val="00C815E8"/>
    <w:rsid w:val="00C828EC"/>
    <w:rsid w:val="00C83A82"/>
    <w:rsid w:val="00C85BEF"/>
    <w:rsid w:val="00C94072"/>
    <w:rsid w:val="00C9447D"/>
    <w:rsid w:val="00C95B18"/>
    <w:rsid w:val="00C96BB2"/>
    <w:rsid w:val="00C97C85"/>
    <w:rsid w:val="00CA13F1"/>
    <w:rsid w:val="00CA3903"/>
    <w:rsid w:val="00CA45E1"/>
    <w:rsid w:val="00CA53B8"/>
    <w:rsid w:val="00CA543A"/>
    <w:rsid w:val="00CA7FFA"/>
    <w:rsid w:val="00CB076C"/>
    <w:rsid w:val="00CB0C8C"/>
    <w:rsid w:val="00CB114D"/>
    <w:rsid w:val="00CB1847"/>
    <w:rsid w:val="00CB5D1B"/>
    <w:rsid w:val="00CB5DA8"/>
    <w:rsid w:val="00CC372E"/>
    <w:rsid w:val="00CC41DC"/>
    <w:rsid w:val="00CC6493"/>
    <w:rsid w:val="00CD1741"/>
    <w:rsid w:val="00CD26CA"/>
    <w:rsid w:val="00CD45C1"/>
    <w:rsid w:val="00CD5DDA"/>
    <w:rsid w:val="00CD5F05"/>
    <w:rsid w:val="00CD6779"/>
    <w:rsid w:val="00CD67FF"/>
    <w:rsid w:val="00CD7055"/>
    <w:rsid w:val="00CE0C69"/>
    <w:rsid w:val="00CE2083"/>
    <w:rsid w:val="00CE2609"/>
    <w:rsid w:val="00CE2C18"/>
    <w:rsid w:val="00CE5521"/>
    <w:rsid w:val="00CE5939"/>
    <w:rsid w:val="00CE5AE2"/>
    <w:rsid w:val="00CE5DF1"/>
    <w:rsid w:val="00CE5FC7"/>
    <w:rsid w:val="00CE6341"/>
    <w:rsid w:val="00CF038E"/>
    <w:rsid w:val="00CF23E9"/>
    <w:rsid w:val="00CF2560"/>
    <w:rsid w:val="00CF2777"/>
    <w:rsid w:val="00CF4B10"/>
    <w:rsid w:val="00CF59F3"/>
    <w:rsid w:val="00CF712C"/>
    <w:rsid w:val="00CF72B1"/>
    <w:rsid w:val="00CF73EC"/>
    <w:rsid w:val="00D006FA"/>
    <w:rsid w:val="00D00EF5"/>
    <w:rsid w:val="00D037A4"/>
    <w:rsid w:val="00D03CB5"/>
    <w:rsid w:val="00D03FA5"/>
    <w:rsid w:val="00D064EA"/>
    <w:rsid w:val="00D06B29"/>
    <w:rsid w:val="00D0719F"/>
    <w:rsid w:val="00D13AC2"/>
    <w:rsid w:val="00D13ADE"/>
    <w:rsid w:val="00D1419F"/>
    <w:rsid w:val="00D20ADB"/>
    <w:rsid w:val="00D2147F"/>
    <w:rsid w:val="00D242A6"/>
    <w:rsid w:val="00D24D27"/>
    <w:rsid w:val="00D2534E"/>
    <w:rsid w:val="00D269AA"/>
    <w:rsid w:val="00D30384"/>
    <w:rsid w:val="00D306AA"/>
    <w:rsid w:val="00D311D1"/>
    <w:rsid w:val="00D31F49"/>
    <w:rsid w:val="00D32688"/>
    <w:rsid w:val="00D35884"/>
    <w:rsid w:val="00D35BE6"/>
    <w:rsid w:val="00D35C9A"/>
    <w:rsid w:val="00D35D5C"/>
    <w:rsid w:val="00D36D1B"/>
    <w:rsid w:val="00D37059"/>
    <w:rsid w:val="00D402FF"/>
    <w:rsid w:val="00D40D5F"/>
    <w:rsid w:val="00D40E5A"/>
    <w:rsid w:val="00D40E8A"/>
    <w:rsid w:val="00D442CE"/>
    <w:rsid w:val="00D4511E"/>
    <w:rsid w:val="00D4595F"/>
    <w:rsid w:val="00D46002"/>
    <w:rsid w:val="00D521D9"/>
    <w:rsid w:val="00D538B7"/>
    <w:rsid w:val="00D5399E"/>
    <w:rsid w:val="00D55C77"/>
    <w:rsid w:val="00D5694B"/>
    <w:rsid w:val="00D56E6B"/>
    <w:rsid w:val="00D57E62"/>
    <w:rsid w:val="00D62306"/>
    <w:rsid w:val="00D626D9"/>
    <w:rsid w:val="00D63BDE"/>
    <w:rsid w:val="00D64A1D"/>
    <w:rsid w:val="00D65362"/>
    <w:rsid w:val="00D73D91"/>
    <w:rsid w:val="00D73F09"/>
    <w:rsid w:val="00D7589D"/>
    <w:rsid w:val="00D771BA"/>
    <w:rsid w:val="00D80C34"/>
    <w:rsid w:val="00D81390"/>
    <w:rsid w:val="00D8263C"/>
    <w:rsid w:val="00D832E8"/>
    <w:rsid w:val="00D83C74"/>
    <w:rsid w:val="00D84514"/>
    <w:rsid w:val="00D85313"/>
    <w:rsid w:val="00D85504"/>
    <w:rsid w:val="00D856EE"/>
    <w:rsid w:val="00D861C7"/>
    <w:rsid w:val="00D8703C"/>
    <w:rsid w:val="00D87FE6"/>
    <w:rsid w:val="00D917E2"/>
    <w:rsid w:val="00D918CD"/>
    <w:rsid w:val="00D91AF4"/>
    <w:rsid w:val="00D938E9"/>
    <w:rsid w:val="00D93DAA"/>
    <w:rsid w:val="00D961B6"/>
    <w:rsid w:val="00D963AE"/>
    <w:rsid w:val="00D96960"/>
    <w:rsid w:val="00D97820"/>
    <w:rsid w:val="00DA3F2C"/>
    <w:rsid w:val="00DA49D0"/>
    <w:rsid w:val="00DA4C2D"/>
    <w:rsid w:val="00DA4FF8"/>
    <w:rsid w:val="00DA546C"/>
    <w:rsid w:val="00DA5A53"/>
    <w:rsid w:val="00DA5FB9"/>
    <w:rsid w:val="00DA66FC"/>
    <w:rsid w:val="00DA67DB"/>
    <w:rsid w:val="00DB1758"/>
    <w:rsid w:val="00DB38FE"/>
    <w:rsid w:val="00DB53ED"/>
    <w:rsid w:val="00DB58A1"/>
    <w:rsid w:val="00DB793E"/>
    <w:rsid w:val="00DC1364"/>
    <w:rsid w:val="00DC3D62"/>
    <w:rsid w:val="00DC725B"/>
    <w:rsid w:val="00DD00DF"/>
    <w:rsid w:val="00DD082A"/>
    <w:rsid w:val="00DD175D"/>
    <w:rsid w:val="00DD3812"/>
    <w:rsid w:val="00DD3A5F"/>
    <w:rsid w:val="00DD3DC2"/>
    <w:rsid w:val="00DD3FEF"/>
    <w:rsid w:val="00DD41F9"/>
    <w:rsid w:val="00DD68AA"/>
    <w:rsid w:val="00DD691A"/>
    <w:rsid w:val="00DD6CCC"/>
    <w:rsid w:val="00DE1A5F"/>
    <w:rsid w:val="00DE1A78"/>
    <w:rsid w:val="00DE2E20"/>
    <w:rsid w:val="00DE2ED4"/>
    <w:rsid w:val="00DE3469"/>
    <w:rsid w:val="00DE3903"/>
    <w:rsid w:val="00DE4B4E"/>
    <w:rsid w:val="00DE7C67"/>
    <w:rsid w:val="00DF0B45"/>
    <w:rsid w:val="00DF1176"/>
    <w:rsid w:val="00DF1C63"/>
    <w:rsid w:val="00DF3669"/>
    <w:rsid w:val="00DF367D"/>
    <w:rsid w:val="00DF46AD"/>
    <w:rsid w:val="00DF5434"/>
    <w:rsid w:val="00DF5F53"/>
    <w:rsid w:val="00DF6714"/>
    <w:rsid w:val="00DF6982"/>
    <w:rsid w:val="00DF6C10"/>
    <w:rsid w:val="00E00535"/>
    <w:rsid w:val="00E00550"/>
    <w:rsid w:val="00E00CDE"/>
    <w:rsid w:val="00E0275B"/>
    <w:rsid w:val="00E02F30"/>
    <w:rsid w:val="00E05815"/>
    <w:rsid w:val="00E05D1B"/>
    <w:rsid w:val="00E10901"/>
    <w:rsid w:val="00E1164D"/>
    <w:rsid w:val="00E1228D"/>
    <w:rsid w:val="00E1500D"/>
    <w:rsid w:val="00E16078"/>
    <w:rsid w:val="00E2127F"/>
    <w:rsid w:val="00E2165D"/>
    <w:rsid w:val="00E2222D"/>
    <w:rsid w:val="00E22B08"/>
    <w:rsid w:val="00E243A1"/>
    <w:rsid w:val="00E25493"/>
    <w:rsid w:val="00E26576"/>
    <w:rsid w:val="00E26EF8"/>
    <w:rsid w:val="00E27DD3"/>
    <w:rsid w:val="00E27E31"/>
    <w:rsid w:val="00E31FA0"/>
    <w:rsid w:val="00E34512"/>
    <w:rsid w:val="00E3487F"/>
    <w:rsid w:val="00E355D8"/>
    <w:rsid w:val="00E35E5E"/>
    <w:rsid w:val="00E378BD"/>
    <w:rsid w:val="00E37D09"/>
    <w:rsid w:val="00E404EF"/>
    <w:rsid w:val="00E416D5"/>
    <w:rsid w:val="00E43CC7"/>
    <w:rsid w:val="00E45FD1"/>
    <w:rsid w:val="00E46F75"/>
    <w:rsid w:val="00E5029F"/>
    <w:rsid w:val="00E502D4"/>
    <w:rsid w:val="00E516F0"/>
    <w:rsid w:val="00E5370E"/>
    <w:rsid w:val="00E55B94"/>
    <w:rsid w:val="00E56238"/>
    <w:rsid w:val="00E60067"/>
    <w:rsid w:val="00E60BF7"/>
    <w:rsid w:val="00E657A5"/>
    <w:rsid w:val="00E701F5"/>
    <w:rsid w:val="00E706D2"/>
    <w:rsid w:val="00E7201B"/>
    <w:rsid w:val="00E736B9"/>
    <w:rsid w:val="00E73F60"/>
    <w:rsid w:val="00E74C0D"/>
    <w:rsid w:val="00E7521B"/>
    <w:rsid w:val="00E75578"/>
    <w:rsid w:val="00E80913"/>
    <w:rsid w:val="00E80F8C"/>
    <w:rsid w:val="00E811CF"/>
    <w:rsid w:val="00E82CF2"/>
    <w:rsid w:val="00E85746"/>
    <w:rsid w:val="00E92CA7"/>
    <w:rsid w:val="00E95CD2"/>
    <w:rsid w:val="00E962EA"/>
    <w:rsid w:val="00E97A7A"/>
    <w:rsid w:val="00EA1B34"/>
    <w:rsid w:val="00EA3DAA"/>
    <w:rsid w:val="00EA3FF2"/>
    <w:rsid w:val="00EA4ED6"/>
    <w:rsid w:val="00EA6B55"/>
    <w:rsid w:val="00EA712F"/>
    <w:rsid w:val="00EA73E5"/>
    <w:rsid w:val="00EB1C2B"/>
    <w:rsid w:val="00EB2938"/>
    <w:rsid w:val="00EB38A8"/>
    <w:rsid w:val="00EB3E1D"/>
    <w:rsid w:val="00EB5CD2"/>
    <w:rsid w:val="00EB6722"/>
    <w:rsid w:val="00EC0A43"/>
    <w:rsid w:val="00EC2DCA"/>
    <w:rsid w:val="00EC4C0A"/>
    <w:rsid w:val="00ED1FB1"/>
    <w:rsid w:val="00ED31BF"/>
    <w:rsid w:val="00ED529B"/>
    <w:rsid w:val="00ED6650"/>
    <w:rsid w:val="00ED7758"/>
    <w:rsid w:val="00EE1564"/>
    <w:rsid w:val="00EE1F26"/>
    <w:rsid w:val="00EF1106"/>
    <w:rsid w:val="00EF1FFC"/>
    <w:rsid w:val="00EF3E18"/>
    <w:rsid w:val="00EF40AC"/>
    <w:rsid w:val="00EF40F0"/>
    <w:rsid w:val="00EF43DF"/>
    <w:rsid w:val="00EF4A7C"/>
    <w:rsid w:val="00EF4D84"/>
    <w:rsid w:val="00EF54F1"/>
    <w:rsid w:val="00EF673F"/>
    <w:rsid w:val="00EF739B"/>
    <w:rsid w:val="00EF7AA5"/>
    <w:rsid w:val="00F00DCC"/>
    <w:rsid w:val="00F0193E"/>
    <w:rsid w:val="00F03BF3"/>
    <w:rsid w:val="00F0407C"/>
    <w:rsid w:val="00F047B3"/>
    <w:rsid w:val="00F05D11"/>
    <w:rsid w:val="00F06EBA"/>
    <w:rsid w:val="00F073FF"/>
    <w:rsid w:val="00F077D4"/>
    <w:rsid w:val="00F1006A"/>
    <w:rsid w:val="00F10AFE"/>
    <w:rsid w:val="00F11FF9"/>
    <w:rsid w:val="00F12C67"/>
    <w:rsid w:val="00F13003"/>
    <w:rsid w:val="00F140C1"/>
    <w:rsid w:val="00F14F7C"/>
    <w:rsid w:val="00F1507B"/>
    <w:rsid w:val="00F150D2"/>
    <w:rsid w:val="00F1615C"/>
    <w:rsid w:val="00F16A94"/>
    <w:rsid w:val="00F17E75"/>
    <w:rsid w:val="00F25FCC"/>
    <w:rsid w:val="00F26628"/>
    <w:rsid w:val="00F268D5"/>
    <w:rsid w:val="00F26C8E"/>
    <w:rsid w:val="00F32B6D"/>
    <w:rsid w:val="00F33D1A"/>
    <w:rsid w:val="00F34B70"/>
    <w:rsid w:val="00F353E3"/>
    <w:rsid w:val="00F355CF"/>
    <w:rsid w:val="00F379D5"/>
    <w:rsid w:val="00F37C08"/>
    <w:rsid w:val="00F37F30"/>
    <w:rsid w:val="00F4061F"/>
    <w:rsid w:val="00F41874"/>
    <w:rsid w:val="00F42707"/>
    <w:rsid w:val="00F427AC"/>
    <w:rsid w:val="00F42AD2"/>
    <w:rsid w:val="00F506F9"/>
    <w:rsid w:val="00F512C5"/>
    <w:rsid w:val="00F5149E"/>
    <w:rsid w:val="00F53704"/>
    <w:rsid w:val="00F53E66"/>
    <w:rsid w:val="00F56A95"/>
    <w:rsid w:val="00F56EF8"/>
    <w:rsid w:val="00F57A00"/>
    <w:rsid w:val="00F57FBA"/>
    <w:rsid w:val="00F60909"/>
    <w:rsid w:val="00F63793"/>
    <w:rsid w:val="00F65499"/>
    <w:rsid w:val="00F657A0"/>
    <w:rsid w:val="00F668C2"/>
    <w:rsid w:val="00F67947"/>
    <w:rsid w:val="00F70893"/>
    <w:rsid w:val="00F71BE1"/>
    <w:rsid w:val="00F71CD1"/>
    <w:rsid w:val="00F7270F"/>
    <w:rsid w:val="00F7273D"/>
    <w:rsid w:val="00F75F5E"/>
    <w:rsid w:val="00F76206"/>
    <w:rsid w:val="00F76D59"/>
    <w:rsid w:val="00F8041D"/>
    <w:rsid w:val="00F84B07"/>
    <w:rsid w:val="00F8544E"/>
    <w:rsid w:val="00F86330"/>
    <w:rsid w:val="00F87A3F"/>
    <w:rsid w:val="00F9000D"/>
    <w:rsid w:val="00F92EEF"/>
    <w:rsid w:val="00F935CD"/>
    <w:rsid w:val="00F9360C"/>
    <w:rsid w:val="00F948CD"/>
    <w:rsid w:val="00F94D08"/>
    <w:rsid w:val="00F95BC6"/>
    <w:rsid w:val="00FA30E7"/>
    <w:rsid w:val="00FA37C1"/>
    <w:rsid w:val="00FA40D5"/>
    <w:rsid w:val="00FA4732"/>
    <w:rsid w:val="00FA7928"/>
    <w:rsid w:val="00FA7BCD"/>
    <w:rsid w:val="00FB166F"/>
    <w:rsid w:val="00FB4C52"/>
    <w:rsid w:val="00FB4D94"/>
    <w:rsid w:val="00FB50E4"/>
    <w:rsid w:val="00FB5A99"/>
    <w:rsid w:val="00FB6D02"/>
    <w:rsid w:val="00FC017C"/>
    <w:rsid w:val="00FC173A"/>
    <w:rsid w:val="00FC28DF"/>
    <w:rsid w:val="00FC3EAD"/>
    <w:rsid w:val="00FC4E2E"/>
    <w:rsid w:val="00FC4EF9"/>
    <w:rsid w:val="00FC72AC"/>
    <w:rsid w:val="00FD038B"/>
    <w:rsid w:val="00FD1BBF"/>
    <w:rsid w:val="00FD2280"/>
    <w:rsid w:val="00FD42CA"/>
    <w:rsid w:val="00FD50BD"/>
    <w:rsid w:val="00FD684A"/>
    <w:rsid w:val="00FE0454"/>
    <w:rsid w:val="00FE16C7"/>
    <w:rsid w:val="00FE2A8D"/>
    <w:rsid w:val="00FE3367"/>
    <w:rsid w:val="00FE36D2"/>
    <w:rsid w:val="00FE63A2"/>
    <w:rsid w:val="00FE7316"/>
    <w:rsid w:val="00FF13A8"/>
    <w:rsid w:val="00FF239E"/>
    <w:rsid w:val="00FF40DB"/>
    <w:rsid w:val="00FF6387"/>
    <w:rsid w:val="00FF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23740E1"/>
  <w15:docId w15:val="{D7A85C2E-8062-4E09-939A-D21CAB866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99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3420"/>
    <w:rPr>
      <w:rFonts w:ascii="Arial" w:hAnsi="Arial"/>
      <w:lang w:val="pt-BR"/>
    </w:rPr>
  </w:style>
  <w:style w:type="paragraph" w:styleId="Ttulo1">
    <w:name w:val="heading 1"/>
    <w:aliases w:val="H1,Attribute heading,Título Principal,SubTítulo 1,Head1,Título 1 Big,ASAPHeading 1,II+,I,heading 1,level 1,Level 1 Head,1 LoyalTech,Attribute heading Char"/>
    <w:basedOn w:val="Normal"/>
    <w:next w:val="Normal"/>
    <w:link w:val="Ttulo1Char"/>
    <w:qFormat/>
    <w:rsid w:val="002A3088"/>
    <w:pPr>
      <w:keepNext/>
      <w:keepLines/>
      <w:numPr>
        <w:numId w:val="15"/>
      </w:numPr>
      <w:pBdr>
        <w:top w:val="single" w:sz="48" w:space="0" w:color="FFFFFF"/>
        <w:left w:val="single" w:sz="6" w:space="3" w:color="FFFFFF"/>
        <w:bottom w:val="single" w:sz="6" w:space="2" w:color="FFFFFF"/>
      </w:pBdr>
      <w:shd w:val="clear" w:color="auto" w:fill="215584"/>
      <w:spacing w:after="240" w:line="240" w:lineRule="atLeast"/>
      <w:outlineLvl w:val="0"/>
    </w:pPr>
    <w:rPr>
      <w:rFonts w:ascii="Arial Black" w:hAnsi="Arial Black"/>
      <w:color w:val="FFFFFF"/>
      <w:kern w:val="20"/>
      <w:sz w:val="24"/>
      <w:szCs w:val="24"/>
    </w:rPr>
  </w:style>
  <w:style w:type="paragraph" w:styleId="Ttulo2">
    <w:name w:val="heading 2"/>
    <w:basedOn w:val="Normal"/>
    <w:next w:val="Normal"/>
    <w:link w:val="Ttulo2Char"/>
    <w:qFormat/>
    <w:rsid w:val="002A3088"/>
    <w:pPr>
      <w:keepNext/>
      <w:keepLines/>
      <w:numPr>
        <w:ilvl w:val="1"/>
        <w:numId w:val="15"/>
      </w:numPr>
      <w:spacing w:before="240" w:after="60" w:line="240" w:lineRule="atLeast"/>
      <w:outlineLvl w:val="1"/>
    </w:pPr>
    <w:rPr>
      <w:rFonts w:ascii="Arial Black" w:hAnsi="Arial Black"/>
      <w:kern w:val="28"/>
      <w:sz w:val="24"/>
      <w:szCs w:val="24"/>
    </w:rPr>
  </w:style>
  <w:style w:type="paragraph" w:styleId="Ttulo3">
    <w:name w:val="heading 3"/>
    <w:basedOn w:val="Normal"/>
    <w:next w:val="Normal"/>
    <w:link w:val="Ttulo3Char"/>
    <w:qFormat/>
    <w:rsid w:val="00C80033"/>
    <w:pPr>
      <w:keepNext/>
      <w:keepLines/>
      <w:numPr>
        <w:ilvl w:val="2"/>
        <w:numId w:val="15"/>
      </w:numPr>
      <w:tabs>
        <w:tab w:val="left" w:pos="720"/>
      </w:tabs>
      <w:spacing w:before="240" w:after="60" w:line="240" w:lineRule="atLeast"/>
      <w:outlineLvl w:val="2"/>
    </w:pPr>
    <w:rPr>
      <w:rFonts w:ascii="Arial Black" w:hAnsi="Arial Black"/>
      <w:kern w:val="28"/>
      <w:sz w:val="22"/>
      <w:szCs w:val="22"/>
    </w:rPr>
  </w:style>
  <w:style w:type="paragraph" w:styleId="Ttulo4">
    <w:name w:val="heading 4"/>
    <w:basedOn w:val="Normal"/>
    <w:next w:val="Normal"/>
    <w:link w:val="Ttulo4Char"/>
    <w:qFormat/>
    <w:rsid w:val="004216E4"/>
    <w:pPr>
      <w:keepNext/>
      <w:keepLines/>
      <w:numPr>
        <w:ilvl w:val="3"/>
        <w:numId w:val="15"/>
      </w:numPr>
      <w:spacing w:before="240" w:after="60" w:line="240" w:lineRule="atLeast"/>
      <w:outlineLvl w:val="3"/>
    </w:pPr>
    <w:rPr>
      <w:b/>
      <w:kern w:val="28"/>
      <w:sz w:val="22"/>
      <w:szCs w:val="22"/>
    </w:rPr>
  </w:style>
  <w:style w:type="paragraph" w:styleId="Ttulo5">
    <w:name w:val="heading 5"/>
    <w:basedOn w:val="Normal"/>
    <w:next w:val="Normal"/>
    <w:link w:val="Ttulo5Char"/>
    <w:qFormat/>
    <w:rsid w:val="00C33420"/>
    <w:pPr>
      <w:keepNext/>
      <w:keepLines/>
      <w:spacing w:line="240" w:lineRule="atLeast"/>
      <w:ind w:left="1440"/>
      <w:outlineLvl w:val="4"/>
    </w:pPr>
    <w:rPr>
      <w:spacing w:val="-4"/>
      <w:kern w:val="28"/>
    </w:rPr>
  </w:style>
  <w:style w:type="paragraph" w:styleId="Ttulo6">
    <w:name w:val="heading 6"/>
    <w:basedOn w:val="Normal"/>
    <w:next w:val="Normal"/>
    <w:link w:val="Ttulo6Char"/>
    <w:qFormat/>
    <w:rsid w:val="00C33420"/>
    <w:pPr>
      <w:keepNext/>
      <w:keepLines/>
      <w:spacing w:before="140" w:line="220" w:lineRule="atLeast"/>
      <w:ind w:left="1440"/>
      <w:outlineLvl w:val="5"/>
    </w:pPr>
    <w:rPr>
      <w:i/>
      <w:spacing w:val="-4"/>
      <w:kern w:val="28"/>
    </w:rPr>
  </w:style>
  <w:style w:type="paragraph" w:styleId="Ttulo7">
    <w:name w:val="heading 7"/>
    <w:basedOn w:val="Normal"/>
    <w:next w:val="Normal"/>
    <w:link w:val="Ttulo7Char"/>
    <w:qFormat/>
    <w:rsid w:val="00C33420"/>
    <w:pPr>
      <w:keepNext/>
      <w:keepLines/>
      <w:spacing w:before="140" w:line="220" w:lineRule="atLeast"/>
      <w:ind w:left="1440"/>
      <w:outlineLvl w:val="6"/>
    </w:pPr>
    <w:rPr>
      <w:spacing w:val="-4"/>
      <w:kern w:val="28"/>
    </w:rPr>
  </w:style>
  <w:style w:type="paragraph" w:styleId="Ttulo8">
    <w:name w:val="heading 8"/>
    <w:basedOn w:val="Normal"/>
    <w:next w:val="Normal"/>
    <w:link w:val="Ttulo8Char"/>
    <w:qFormat/>
    <w:rsid w:val="00C33420"/>
    <w:pPr>
      <w:keepNext/>
      <w:keepLines/>
      <w:spacing w:before="140" w:line="220" w:lineRule="atLeast"/>
      <w:ind w:left="1440"/>
      <w:outlineLvl w:val="7"/>
    </w:pPr>
    <w:rPr>
      <w:i/>
      <w:spacing w:val="-4"/>
      <w:kern w:val="28"/>
      <w:sz w:val="18"/>
    </w:rPr>
  </w:style>
  <w:style w:type="paragraph" w:styleId="Ttulo9">
    <w:name w:val="heading 9"/>
    <w:basedOn w:val="Normal"/>
    <w:next w:val="Normal"/>
    <w:link w:val="Ttulo9Char"/>
    <w:qFormat/>
    <w:rsid w:val="00C33420"/>
    <w:pPr>
      <w:keepNext/>
      <w:keepLines/>
      <w:spacing w:before="140" w:line="220" w:lineRule="atLeast"/>
      <w:ind w:left="1440"/>
      <w:outlineLvl w:val="8"/>
    </w:pPr>
    <w:rPr>
      <w:spacing w:val="-4"/>
      <w:kern w:val="28"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H1 Char,Attribute heading Char1,Título Principal Char,SubTítulo 1 Char,Head1 Char,Título 1 Big Char,ASAPHeading 1 Char,II+ Char,I Char,heading 1 Char,level 1 Char,Level 1 Head Char,1 LoyalTech Char,Attribute heading Char Char"/>
    <w:basedOn w:val="Fontepargpadro"/>
    <w:link w:val="Ttulo1"/>
    <w:rsid w:val="00990592"/>
    <w:rPr>
      <w:rFonts w:ascii="Arial Black" w:hAnsi="Arial Black"/>
      <w:color w:val="FFFFFF"/>
      <w:kern w:val="20"/>
      <w:sz w:val="24"/>
      <w:szCs w:val="24"/>
      <w:shd w:val="clear" w:color="auto" w:fill="215584"/>
      <w:lang w:val="pt-BR"/>
    </w:rPr>
  </w:style>
  <w:style w:type="character" w:customStyle="1" w:styleId="Ttulo2Char">
    <w:name w:val="Título 2 Char"/>
    <w:basedOn w:val="Fontepargpadro"/>
    <w:link w:val="Ttulo2"/>
    <w:rsid w:val="002A3088"/>
    <w:rPr>
      <w:rFonts w:ascii="Arial Black" w:hAnsi="Arial Black"/>
      <w:kern w:val="28"/>
      <w:sz w:val="24"/>
      <w:szCs w:val="24"/>
      <w:lang w:val="pt-BR"/>
    </w:rPr>
  </w:style>
  <w:style w:type="character" w:customStyle="1" w:styleId="Ttulo3Char">
    <w:name w:val="Título 3 Char"/>
    <w:basedOn w:val="Fontepargpadro"/>
    <w:link w:val="Ttulo3"/>
    <w:rsid w:val="00047E1F"/>
    <w:rPr>
      <w:rFonts w:ascii="Arial Black" w:hAnsi="Arial Black"/>
      <w:kern w:val="28"/>
      <w:sz w:val="22"/>
      <w:szCs w:val="22"/>
      <w:lang w:val="pt-BR"/>
    </w:rPr>
  </w:style>
  <w:style w:type="character" w:customStyle="1" w:styleId="Ttulo4Char">
    <w:name w:val="Título 4 Char"/>
    <w:basedOn w:val="Fontepargpadro"/>
    <w:link w:val="Ttulo4"/>
    <w:rsid w:val="004B237C"/>
    <w:rPr>
      <w:rFonts w:ascii="Arial" w:hAnsi="Arial"/>
      <w:b/>
      <w:kern w:val="28"/>
      <w:sz w:val="22"/>
      <w:szCs w:val="22"/>
      <w:lang w:val="pt-BR"/>
    </w:rPr>
  </w:style>
  <w:style w:type="paragraph" w:styleId="Ttulo">
    <w:name w:val="Title"/>
    <w:basedOn w:val="Normal"/>
    <w:next w:val="Subttulo"/>
    <w:link w:val="TtuloChar"/>
    <w:qFormat/>
    <w:rsid w:val="00C33420"/>
    <w:pPr>
      <w:keepNext/>
      <w:keepLines/>
      <w:spacing w:before="220" w:after="60" w:line="320" w:lineRule="atLeast"/>
    </w:pPr>
    <w:rPr>
      <w:rFonts w:ascii="Arial Black" w:hAnsi="Arial Black"/>
      <w:kern w:val="28"/>
      <w:sz w:val="40"/>
      <w:szCs w:val="40"/>
    </w:rPr>
  </w:style>
  <w:style w:type="paragraph" w:styleId="Subttulo">
    <w:name w:val="Subtitle"/>
    <w:basedOn w:val="Ttulo"/>
    <w:next w:val="Normal"/>
    <w:link w:val="SubttuloChar"/>
    <w:qFormat/>
    <w:rsid w:val="00C33420"/>
    <w:pPr>
      <w:spacing w:before="60" w:after="120" w:line="340" w:lineRule="atLeast"/>
    </w:pPr>
    <w:rPr>
      <w:rFonts w:ascii="Arial" w:hAnsi="Arial"/>
      <w:sz w:val="32"/>
      <w:szCs w:val="32"/>
    </w:rPr>
  </w:style>
  <w:style w:type="character" w:styleId="Hyperlink">
    <w:name w:val="Hyperlink"/>
    <w:basedOn w:val="Fontepargpadro"/>
    <w:uiPriority w:val="99"/>
    <w:rsid w:val="00C33420"/>
    <w:rPr>
      <w:color w:val="0000FF"/>
      <w:u w:val="single"/>
    </w:rPr>
  </w:style>
  <w:style w:type="character" w:styleId="HiperlinkVisitado">
    <w:name w:val="FollowedHyperlink"/>
    <w:basedOn w:val="Fontepargpadro"/>
    <w:rsid w:val="00821C5C"/>
    <w:rPr>
      <w:color w:val="800080"/>
      <w:u w:val="single"/>
    </w:rPr>
  </w:style>
  <w:style w:type="paragraph" w:styleId="Textodebalo">
    <w:name w:val="Balloon Text"/>
    <w:basedOn w:val="Normal"/>
    <w:link w:val="TextodebaloChar"/>
    <w:semiHidden/>
    <w:rsid w:val="00C33420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F12C67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rsid w:val="00C33420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rsid w:val="00C33420"/>
    <w:pPr>
      <w:tabs>
        <w:tab w:val="center" w:pos="4320"/>
        <w:tab w:val="right" w:pos="8640"/>
      </w:tabs>
    </w:pPr>
  </w:style>
  <w:style w:type="paragraph" w:customStyle="1" w:styleId="SOWListBullet">
    <w:name w:val="SOW List Bullet"/>
    <w:basedOn w:val="Normal"/>
    <w:rsid w:val="002646FE"/>
    <w:pPr>
      <w:tabs>
        <w:tab w:val="num" w:pos="1080"/>
      </w:tabs>
      <w:ind w:left="1080"/>
    </w:pPr>
  </w:style>
  <w:style w:type="paragraph" w:customStyle="1" w:styleId="BlockQuotation">
    <w:name w:val="Block Quotation"/>
    <w:basedOn w:val="Normal"/>
    <w:rsid w:val="005471CA"/>
    <w:pPr>
      <w:pBdr>
        <w:top w:val="single" w:sz="12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5" w:color="auto" w:fill="auto"/>
      <w:spacing w:after="240" w:line="220" w:lineRule="atLeast"/>
      <w:ind w:left="1368" w:right="240"/>
      <w:jc w:val="both"/>
    </w:pPr>
    <w:rPr>
      <w:rFonts w:ascii="Arial Narrow" w:hAnsi="Arial Narrow"/>
    </w:rPr>
  </w:style>
  <w:style w:type="paragraph" w:styleId="Corpodetexto">
    <w:name w:val="Body Text"/>
    <w:basedOn w:val="Normal"/>
    <w:link w:val="CorpodetextoChar"/>
    <w:rsid w:val="00D8703C"/>
    <w:pPr>
      <w:spacing w:after="220" w:line="180" w:lineRule="atLeast"/>
      <w:jc w:val="both"/>
    </w:pPr>
  </w:style>
  <w:style w:type="paragraph" w:styleId="Recuodecorpodetexto">
    <w:name w:val="Body Text Indent"/>
    <w:basedOn w:val="Corpodetexto"/>
    <w:link w:val="RecuodecorpodetextoChar"/>
    <w:rsid w:val="005471CA"/>
    <w:pPr>
      <w:ind w:left="1440"/>
    </w:pPr>
  </w:style>
  <w:style w:type="paragraph" w:customStyle="1" w:styleId="BodyTextKeep">
    <w:name w:val="Body Text Keep"/>
    <w:basedOn w:val="Corpodetexto"/>
    <w:rsid w:val="005471CA"/>
    <w:pPr>
      <w:keepNext/>
    </w:pPr>
  </w:style>
  <w:style w:type="paragraph" w:customStyle="1" w:styleId="Picture">
    <w:name w:val="Picture"/>
    <w:basedOn w:val="Normal"/>
    <w:next w:val="Legenda"/>
    <w:rsid w:val="005471CA"/>
    <w:pPr>
      <w:keepNext/>
    </w:pPr>
  </w:style>
  <w:style w:type="paragraph" w:styleId="Legenda">
    <w:name w:val="caption"/>
    <w:basedOn w:val="Normal"/>
    <w:next w:val="Normal"/>
    <w:qFormat/>
    <w:rsid w:val="00C33420"/>
    <w:pPr>
      <w:numPr>
        <w:numId w:val="1"/>
      </w:numPr>
      <w:spacing w:before="60" w:after="240" w:line="220" w:lineRule="atLeast"/>
    </w:pPr>
    <w:rPr>
      <w:rFonts w:ascii="Arial Narrow" w:hAnsi="Arial Narrow"/>
      <w:sz w:val="18"/>
    </w:rPr>
  </w:style>
  <w:style w:type="paragraph" w:customStyle="1" w:styleId="PartLabel">
    <w:name w:val="Part Label"/>
    <w:basedOn w:val="Normal"/>
    <w:rsid w:val="005471CA"/>
    <w:pPr>
      <w:shd w:val="solid" w:color="auto" w:fill="auto"/>
      <w:spacing w:line="360" w:lineRule="exact"/>
      <w:jc w:val="center"/>
    </w:pPr>
    <w:rPr>
      <w:color w:val="FFFFFF"/>
      <w:spacing w:val="-16"/>
      <w:sz w:val="26"/>
    </w:rPr>
  </w:style>
  <w:style w:type="paragraph" w:customStyle="1" w:styleId="PartTitle">
    <w:name w:val="Part Title"/>
    <w:basedOn w:val="Normal"/>
    <w:rsid w:val="005471CA"/>
    <w:pPr>
      <w:shd w:val="solid" w:color="auto" w:fill="auto"/>
      <w:spacing w:line="660" w:lineRule="exact"/>
      <w:jc w:val="center"/>
    </w:pPr>
    <w:rPr>
      <w:rFonts w:ascii="Arial Black" w:hAnsi="Arial Black"/>
      <w:color w:val="FFFFFF"/>
      <w:spacing w:val="-40"/>
      <w:sz w:val="84"/>
    </w:rPr>
  </w:style>
  <w:style w:type="paragraph" w:customStyle="1" w:styleId="HeadingBase">
    <w:name w:val="Heading Base"/>
    <w:basedOn w:val="Corpodetexto"/>
    <w:next w:val="Corpodetexto"/>
    <w:rsid w:val="00D8703C"/>
    <w:pPr>
      <w:keepNext/>
      <w:keepLines/>
      <w:spacing w:after="0"/>
      <w:jc w:val="left"/>
    </w:pPr>
    <w:rPr>
      <w:rFonts w:ascii="Arial Black" w:hAnsi="Arial Black"/>
      <w:spacing w:val="-10"/>
      <w:kern w:val="28"/>
    </w:rPr>
  </w:style>
  <w:style w:type="paragraph" w:customStyle="1" w:styleId="ChapterSubtitle">
    <w:name w:val="Chapter Subtitle"/>
    <w:basedOn w:val="Subttulo"/>
    <w:rsid w:val="005471CA"/>
  </w:style>
  <w:style w:type="paragraph" w:customStyle="1" w:styleId="CompanyName">
    <w:name w:val="Company Name"/>
    <w:basedOn w:val="Normal"/>
    <w:rsid w:val="00D8703C"/>
    <w:pPr>
      <w:keepLines/>
      <w:shd w:val="solid" w:color="auto" w:fill="auto"/>
      <w:spacing w:line="320" w:lineRule="exact"/>
    </w:pPr>
    <w:rPr>
      <w:rFonts w:ascii="Arial Black" w:hAnsi="Arial Black"/>
      <w:color w:val="FFFFFF"/>
      <w:spacing w:val="-15"/>
      <w:sz w:val="32"/>
    </w:rPr>
  </w:style>
  <w:style w:type="paragraph" w:customStyle="1" w:styleId="ChapterTitle">
    <w:name w:val="Chapter Title"/>
    <w:basedOn w:val="Normal"/>
    <w:rsid w:val="005471CA"/>
    <w:pPr>
      <w:spacing w:before="120" w:line="660" w:lineRule="exact"/>
      <w:jc w:val="center"/>
    </w:pPr>
    <w:rPr>
      <w:rFonts w:ascii="Arial Black" w:hAnsi="Arial Black"/>
      <w:color w:val="FFFFFF"/>
      <w:spacing w:val="-40"/>
      <w:sz w:val="84"/>
    </w:rPr>
  </w:style>
  <w:style w:type="character" w:styleId="Refdecomentrio">
    <w:name w:val="annotation reference"/>
    <w:semiHidden/>
    <w:rsid w:val="00C33420"/>
    <w:rPr>
      <w:rFonts w:ascii="Arial" w:hAnsi="Arial"/>
      <w:sz w:val="16"/>
    </w:rPr>
  </w:style>
  <w:style w:type="paragraph" w:customStyle="1" w:styleId="FootnoteBase">
    <w:name w:val="Footnote Base"/>
    <w:basedOn w:val="Normal"/>
    <w:rsid w:val="005471CA"/>
    <w:pPr>
      <w:keepLines/>
      <w:spacing w:line="200" w:lineRule="atLeast"/>
    </w:pPr>
    <w:rPr>
      <w:sz w:val="16"/>
    </w:rPr>
  </w:style>
  <w:style w:type="paragraph" w:styleId="Textodecomentrio">
    <w:name w:val="annotation text"/>
    <w:basedOn w:val="Normal"/>
    <w:link w:val="TextodecomentrioChar"/>
    <w:semiHidden/>
    <w:rsid w:val="00C33420"/>
    <w:pPr>
      <w:keepLines/>
      <w:spacing w:line="200" w:lineRule="atLeast"/>
    </w:pPr>
    <w:rPr>
      <w:sz w:val="16"/>
    </w:rPr>
  </w:style>
  <w:style w:type="paragraph" w:customStyle="1" w:styleId="TableText">
    <w:name w:val="Table Text"/>
    <w:basedOn w:val="Normal"/>
    <w:rsid w:val="005471CA"/>
    <w:pPr>
      <w:spacing w:before="60"/>
    </w:pPr>
    <w:rPr>
      <w:sz w:val="16"/>
    </w:rPr>
  </w:style>
  <w:style w:type="paragraph" w:customStyle="1" w:styleId="TitleCover">
    <w:name w:val="Title Cover"/>
    <w:basedOn w:val="Ttulo"/>
    <w:next w:val="Normal"/>
    <w:rsid w:val="00CC372E"/>
    <w:pPr>
      <w:jc w:val="center"/>
    </w:pPr>
    <w:rPr>
      <w:spacing w:val="-10"/>
    </w:rPr>
  </w:style>
  <w:style w:type="paragraph" w:customStyle="1" w:styleId="DocumentLabel">
    <w:name w:val="Document Label"/>
    <w:basedOn w:val="Normal"/>
    <w:next w:val="Normal"/>
    <w:rsid w:val="00D8703C"/>
    <w:pPr>
      <w:keepNext/>
      <w:keepLines/>
      <w:spacing w:before="400" w:after="120" w:line="240" w:lineRule="atLeast"/>
    </w:pPr>
    <w:rPr>
      <w:rFonts w:ascii="Arial Black" w:hAnsi="Arial Black"/>
      <w:kern w:val="28"/>
      <w:sz w:val="96"/>
    </w:rPr>
  </w:style>
  <w:style w:type="character" w:styleId="nfase">
    <w:name w:val="Emphasis"/>
    <w:qFormat/>
    <w:rsid w:val="00D8703C"/>
    <w:rPr>
      <w:i/>
    </w:rPr>
  </w:style>
  <w:style w:type="character" w:styleId="Refdenotadefim">
    <w:name w:val="endnote reference"/>
    <w:semiHidden/>
    <w:rsid w:val="00C33420"/>
    <w:rPr>
      <w:vertAlign w:val="superscript"/>
    </w:rPr>
  </w:style>
  <w:style w:type="paragraph" w:styleId="Textodenotadefim">
    <w:name w:val="endnote text"/>
    <w:basedOn w:val="Normal"/>
    <w:link w:val="TextodenotadefimChar"/>
    <w:semiHidden/>
    <w:rsid w:val="00C33420"/>
    <w:pPr>
      <w:keepLines/>
      <w:spacing w:line="200" w:lineRule="atLeast"/>
    </w:pPr>
    <w:rPr>
      <w:sz w:val="16"/>
    </w:rPr>
  </w:style>
  <w:style w:type="paragraph" w:customStyle="1" w:styleId="HeaderBase">
    <w:name w:val="Header Base"/>
    <w:basedOn w:val="Corpodetexto"/>
    <w:rsid w:val="00D8703C"/>
    <w:pPr>
      <w:keepLines/>
      <w:tabs>
        <w:tab w:val="center" w:pos="4320"/>
        <w:tab w:val="right" w:pos="8640"/>
      </w:tabs>
      <w:spacing w:after="0"/>
    </w:pPr>
  </w:style>
  <w:style w:type="paragraph" w:customStyle="1" w:styleId="FooterEven">
    <w:name w:val="Footer Even"/>
    <w:basedOn w:val="Rodap"/>
    <w:rsid w:val="005471CA"/>
    <w:pPr>
      <w:pBdr>
        <w:top w:val="single" w:sz="6" w:space="2" w:color="auto"/>
      </w:pBdr>
      <w:spacing w:before="600"/>
    </w:pPr>
  </w:style>
  <w:style w:type="paragraph" w:customStyle="1" w:styleId="FooterFirst">
    <w:name w:val="Footer First"/>
    <w:basedOn w:val="Rodap"/>
    <w:rsid w:val="005471CA"/>
    <w:pPr>
      <w:pBdr>
        <w:top w:val="single" w:sz="6" w:space="2" w:color="auto"/>
      </w:pBdr>
      <w:spacing w:before="600"/>
    </w:pPr>
  </w:style>
  <w:style w:type="paragraph" w:customStyle="1" w:styleId="FooterOdd">
    <w:name w:val="Footer Odd"/>
    <w:basedOn w:val="Rodap"/>
    <w:rsid w:val="005471CA"/>
    <w:pPr>
      <w:pBdr>
        <w:top w:val="single" w:sz="6" w:space="2" w:color="auto"/>
      </w:pBdr>
      <w:spacing w:before="600"/>
    </w:pPr>
  </w:style>
  <w:style w:type="character" w:styleId="Refdenotaderodap">
    <w:name w:val="footnote reference"/>
    <w:semiHidden/>
    <w:rsid w:val="00C33420"/>
    <w:rPr>
      <w:vertAlign w:val="superscript"/>
    </w:rPr>
  </w:style>
  <w:style w:type="paragraph" w:styleId="Textodenotaderodap">
    <w:name w:val="footnote text"/>
    <w:basedOn w:val="Normal"/>
    <w:link w:val="TextodenotaderodapChar"/>
    <w:semiHidden/>
    <w:rsid w:val="00C33420"/>
    <w:pPr>
      <w:keepLines/>
      <w:spacing w:line="200" w:lineRule="atLeast"/>
    </w:pPr>
    <w:rPr>
      <w:sz w:val="16"/>
    </w:rPr>
  </w:style>
  <w:style w:type="paragraph" w:customStyle="1" w:styleId="HeaderEven">
    <w:name w:val="Header Even"/>
    <w:basedOn w:val="Cabealho"/>
    <w:rsid w:val="005471CA"/>
    <w:pPr>
      <w:pBdr>
        <w:bottom w:val="single" w:sz="6" w:space="1" w:color="auto"/>
      </w:pBdr>
      <w:spacing w:after="600"/>
    </w:pPr>
  </w:style>
  <w:style w:type="paragraph" w:customStyle="1" w:styleId="HeaderFirst">
    <w:name w:val="Header First"/>
    <w:basedOn w:val="Cabealho"/>
    <w:rsid w:val="005471CA"/>
    <w:pPr>
      <w:pBdr>
        <w:top w:val="single" w:sz="6" w:space="2" w:color="auto"/>
      </w:pBdr>
      <w:jc w:val="right"/>
    </w:pPr>
  </w:style>
  <w:style w:type="paragraph" w:customStyle="1" w:styleId="HeaderOdd">
    <w:name w:val="Header Odd"/>
    <w:basedOn w:val="Cabealho"/>
    <w:rsid w:val="005471CA"/>
    <w:pPr>
      <w:pBdr>
        <w:bottom w:val="single" w:sz="6" w:space="1" w:color="auto"/>
      </w:pBdr>
      <w:spacing w:after="600"/>
    </w:pPr>
  </w:style>
  <w:style w:type="paragraph" w:customStyle="1" w:styleId="IndexBase">
    <w:name w:val="Index Base"/>
    <w:basedOn w:val="Normal"/>
    <w:rsid w:val="005471CA"/>
    <w:pPr>
      <w:spacing w:line="240" w:lineRule="atLeast"/>
      <w:ind w:left="360" w:hanging="360"/>
    </w:pPr>
    <w:rPr>
      <w:sz w:val="18"/>
    </w:rPr>
  </w:style>
  <w:style w:type="paragraph" w:styleId="Remissivo1">
    <w:name w:val="index 1"/>
    <w:basedOn w:val="Normal"/>
    <w:autoRedefine/>
    <w:semiHidden/>
    <w:rsid w:val="00C33420"/>
  </w:style>
  <w:style w:type="paragraph" w:styleId="Remissivo2">
    <w:name w:val="index 2"/>
    <w:basedOn w:val="Normal"/>
    <w:autoRedefine/>
    <w:semiHidden/>
    <w:rsid w:val="00C33420"/>
    <w:pPr>
      <w:ind w:left="720"/>
    </w:pPr>
  </w:style>
  <w:style w:type="paragraph" w:styleId="Remissivo3">
    <w:name w:val="index 3"/>
    <w:basedOn w:val="Normal"/>
    <w:autoRedefine/>
    <w:semiHidden/>
    <w:rsid w:val="00C33420"/>
    <w:pPr>
      <w:ind w:left="1080"/>
    </w:pPr>
  </w:style>
  <w:style w:type="paragraph" w:styleId="Remissivo4">
    <w:name w:val="index 4"/>
    <w:basedOn w:val="Normal"/>
    <w:autoRedefine/>
    <w:semiHidden/>
    <w:rsid w:val="00C33420"/>
    <w:pPr>
      <w:ind w:left="1440"/>
    </w:pPr>
  </w:style>
  <w:style w:type="paragraph" w:styleId="Remissivo5">
    <w:name w:val="index 5"/>
    <w:basedOn w:val="Normal"/>
    <w:autoRedefine/>
    <w:semiHidden/>
    <w:rsid w:val="00C33420"/>
    <w:pPr>
      <w:ind w:left="1800"/>
    </w:pPr>
  </w:style>
  <w:style w:type="paragraph" w:styleId="Ttulodendiceremissivo">
    <w:name w:val="index heading"/>
    <w:basedOn w:val="Normal"/>
    <w:next w:val="Remissivo1"/>
    <w:semiHidden/>
    <w:rsid w:val="00C33420"/>
    <w:pPr>
      <w:spacing w:line="480" w:lineRule="atLeast"/>
    </w:pPr>
    <w:rPr>
      <w:rFonts w:ascii="Arial Black" w:hAnsi="Arial Black"/>
      <w:spacing w:val="-5"/>
      <w:sz w:val="24"/>
    </w:rPr>
  </w:style>
  <w:style w:type="character" w:customStyle="1" w:styleId="Lead-inEmphasis">
    <w:name w:val="Lead-in Emphasis"/>
    <w:rsid w:val="005471CA"/>
    <w:rPr>
      <w:rFonts w:ascii="Arial Black" w:hAnsi="Arial Black"/>
      <w:spacing w:val="-4"/>
      <w:sz w:val="18"/>
    </w:rPr>
  </w:style>
  <w:style w:type="character" w:styleId="Nmerodelinha">
    <w:name w:val="line number"/>
    <w:rsid w:val="005471CA"/>
    <w:rPr>
      <w:sz w:val="18"/>
    </w:rPr>
  </w:style>
  <w:style w:type="paragraph" w:styleId="Lista">
    <w:name w:val="List"/>
    <w:basedOn w:val="Normal"/>
    <w:rsid w:val="00D8703C"/>
    <w:pPr>
      <w:ind w:left="1195" w:hanging="360"/>
    </w:pPr>
  </w:style>
  <w:style w:type="paragraph" w:styleId="Lista2">
    <w:name w:val="List 2"/>
    <w:basedOn w:val="Normal"/>
    <w:rsid w:val="00D8703C"/>
    <w:pPr>
      <w:ind w:left="1555" w:hanging="360"/>
    </w:pPr>
  </w:style>
  <w:style w:type="paragraph" w:styleId="Lista3">
    <w:name w:val="List 3"/>
    <w:basedOn w:val="Normal"/>
    <w:rsid w:val="00D8703C"/>
    <w:pPr>
      <w:ind w:left="1915" w:hanging="360"/>
    </w:pPr>
  </w:style>
  <w:style w:type="paragraph" w:styleId="Lista4">
    <w:name w:val="List 4"/>
    <w:basedOn w:val="Normal"/>
    <w:rsid w:val="00D8703C"/>
    <w:pPr>
      <w:ind w:left="2275" w:hanging="360"/>
    </w:pPr>
  </w:style>
  <w:style w:type="paragraph" w:styleId="Lista5">
    <w:name w:val="List 5"/>
    <w:basedOn w:val="Normal"/>
    <w:rsid w:val="00D8703C"/>
    <w:pPr>
      <w:ind w:left="2635" w:hanging="360"/>
    </w:pPr>
  </w:style>
  <w:style w:type="paragraph" w:styleId="Commarcadores">
    <w:name w:val="List Bullet"/>
    <w:basedOn w:val="Normal"/>
    <w:rsid w:val="00C33420"/>
    <w:pPr>
      <w:numPr>
        <w:numId w:val="2"/>
      </w:numPr>
      <w:tabs>
        <w:tab w:val="clear" w:pos="1440"/>
      </w:tabs>
      <w:spacing w:after="240" w:line="240" w:lineRule="atLeast"/>
      <w:ind w:left="1080"/>
    </w:pPr>
  </w:style>
  <w:style w:type="paragraph" w:styleId="Commarcadores2">
    <w:name w:val="List Bullet 2"/>
    <w:aliases w:val="BusReq"/>
    <w:basedOn w:val="Normal"/>
    <w:autoRedefine/>
    <w:rsid w:val="00D8703C"/>
    <w:pPr>
      <w:numPr>
        <w:numId w:val="4"/>
      </w:numPr>
      <w:ind w:left="1555"/>
    </w:pPr>
  </w:style>
  <w:style w:type="paragraph" w:styleId="Commarcadores3">
    <w:name w:val="List Bullet 3"/>
    <w:basedOn w:val="Normal"/>
    <w:autoRedefine/>
    <w:rsid w:val="00D8703C"/>
    <w:pPr>
      <w:numPr>
        <w:numId w:val="5"/>
      </w:numPr>
      <w:ind w:left="1915"/>
    </w:pPr>
  </w:style>
  <w:style w:type="paragraph" w:styleId="Commarcadores4">
    <w:name w:val="List Bullet 4"/>
    <w:basedOn w:val="Normal"/>
    <w:autoRedefine/>
    <w:rsid w:val="00D8703C"/>
    <w:pPr>
      <w:numPr>
        <w:numId w:val="6"/>
      </w:numPr>
      <w:ind w:left="2275"/>
    </w:pPr>
  </w:style>
  <w:style w:type="paragraph" w:styleId="Commarcadores5">
    <w:name w:val="List Bullet 5"/>
    <w:basedOn w:val="Normal"/>
    <w:autoRedefine/>
    <w:rsid w:val="00D8703C"/>
    <w:pPr>
      <w:numPr>
        <w:numId w:val="7"/>
      </w:numPr>
      <w:ind w:left="2635"/>
    </w:pPr>
  </w:style>
  <w:style w:type="paragraph" w:styleId="Listadecontinuao">
    <w:name w:val="List Continue"/>
    <w:basedOn w:val="Normal"/>
    <w:rsid w:val="00D8703C"/>
    <w:pPr>
      <w:spacing w:after="120"/>
      <w:ind w:left="1195"/>
    </w:pPr>
  </w:style>
  <w:style w:type="paragraph" w:styleId="Listadecontinuao2">
    <w:name w:val="List Continue 2"/>
    <w:basedOn w:val="Normal"/>
    <w:rsid w:val="00D8703C"/>
    <w:pPr>
      <w:spacing w:after="120"/>
      <w:ind w:left="1555"/>
    </w:pPr>
  </w:style>
  <w:style w:type="paragraph" w:styleId="Listadecontinuao3">
    <w:name w:val="List Continue 3"/>
    <w:basedOn w:val="Normal"/>
    <w:rsid w:val="00D8703C"/>
    <w:pPr>
      <w:spacing w:after="120"/>
      <w:ind w:left="1915"/>
    </w:pPr>
  </w:style>
  <w:style w:type="paragraph" w:styleId="Listadecontinuao4">
    <w:name w:val="List Continue 4"/>
    <w:basedOn w:val="Normal"/>
    <w:rsid w:val="00D8703C"/>
    <w:pPr>
      <w:spacing w:after="120"/>
      <w:ind w:left="2275"/>
    </w:pPr>
  </w:style>
  <w:style w:type="paragraph" w:styleId="Listadecontinuao5">
    <w:name w:val="List Continue 5"/>
    <w:basedOn w:val="Normal"/>
    <w:rsid w:val="00D8703C"/>
    <w:pPr>
      <w:spacing w:after="120"/>
      <w:ind w:left="2635"/>
    </w:pPr>
  </w:style>
  <w:style w:type="paragraph" w:styleId="Numerada">
    <w:name w:val="List Number"/>
    <w:basedOn w:val="Normal"/>
    <w:link w:val="NumeradaChar"/>
    <w:rsid w:val="00C33420"/>
    <w:pPr>
      <w:numPr>
        <w:numId w:val="3"/>
      </w:numPr>
      <w:spacing w:after="240" w:line="240" w:lineRule="atLeast"/>
      <w:jc w:val="both"/>
    </w:pPr>
  </w:style>
  <w:style w:type="paragraph" w:styleId="Numerada2">
    <w:name w:val="List Number 2"/>
    <w:basedOn w:val="Normal"/>
    <w:rsid w:val="00D8703C"/>
    <w:pPr>
      <w:numPr>
        <w:numId w:val="8"/>
      </w:numPr>
      <w:ind w:left="1555"/>
    </w:pPr>
  </w:style>
  <w:style w:type="paragraph" w:styleId="Numerada3">
    <w:name w:val="List Number 3"/>
    <w:basedOn w:val="Normal"/>
    <w:rsid w:val="00D8703C"/>
    <w:pPr>
      <w:numPr>
        <w:numId w:val="9"/>
      </w:numPr>
      <w:ind w:left="1915"/>
    </w:pPr>
  </w:style>
  <w:style w:type="paragraph" w:styleId="Numerada4">
    <w:name w:val="List Number 4"/>
    <w:basedOn w:val="Normal"/>
    <w:rsid w:val="00D8703C"/>
    <w:pPr>
      <w:numPr>
        <w:numId w:val="10"/>
      </w:numPr>
      <w:ind w:left="2275"/>
    </w:pPr>
  </w:style>
  <w:style w:type="paragraph" w:styleId="Numerada5">
    <w:name w:val="List Number 5"/>
    <w:basedOn w:val="Normal"/>
    <w:rsid w:val="00D8703C"/>
    <w:pPr>
      <w:numPr>
        <w:numId w:val="11"/>
      </w:numPr>
      <w:ind w:left="2635"/>
    </w:pPr>
  </w:style>
  <w:style w:type="paragraph" w:customStyle="1" w:styleId="TableHeader">
    <w:name w:val="Table Header"/>
    <w:basedOn w:val="Normal"/>
    <w:rsid w:val="005471CA"/>
    <w:pPr>
      <w:spacing w:before="60"/>
      <w:jc w:val="center"/>
    </w:pPr>
    <w:rPr>
      <w:rFonts w:ascii="Arial Black" w:hAnsi="Arial Black"/>
      <w:sz w:val="16"/>
    </w:rPr>
  </w:style>
  <w:style w:type="paragraph" w:styleId="Cabealhodamensagem">
    <w:name w:val="Message Header"/>
    <w:basedOn w:val="Corpodetexto"/>
    <w:link w:val="CabealhodamensagemChar"/>
    <w:rsid w:val="00D8703C"/>
    <w:pPr>
      <w:keepLines/>
      <w:spacing w:after="120"/>
      <w:ind w:left="1555" w:hanging="720"/>
      <w:jc w:val="left"/>
    </w:pPr>
  </w:style>
  <w:style w:type="paragraph" w:styleId="Recuonormal">
    <w:name w:val="Normal Indent"/>
    <w:basedOn w:val="Normal"/>
    <w:rsid w:val="00D8703C"/>
    <w:pPr>
      <w:ind w:left="1555"/>
    </w:pPr>
  </w:style>
  <w:style w:type="character" w:styleId="Nmerodepgina">
    <w:name w:val="page number"/>
    <w:rsid w:val="00D8703C"/>
    <w:rPr>
      <w:sz w:val="18"/>
    </w:rPr>
  </w:style>
  <w:style w:type="paragraph" w:customStyle="1" w:styleId="PartSubtitle">
    <w:name w:val="Part Subtitle"/>
    <w:basedOn w:val="Normal"/>
    <w:next w:val="Corpodetexto"/>
    <w:rsid w:val="005471CA"/>
    <w:pPr>
      <w:keepNext/>
      <w:spacing w:before="360" w:after="120"/>
    </w:pPr>
    <w:rPr>
      <w:i/>
      <w:kern w:val="28"/>
      <w:sz w:val="26"/>
    </w:rPr>
  </w:style>
  <w:style w:type="paragraph" w:customStyle="1" w:styleId="ReturnAddress">
    <w:name w:val="Return Address"/>
    <w:basedOn w:val="Normal"/>
    <w:rsid w:val="00D8703C"/>
    <w:pPr>
      <w:keepLines/>
      <w:spacing w:line="200" w:lineRule="atLeast"/>
    </w:pPr>
    <w:rPr>
      <w:spacing w:val="-2"/>
      <w:sz w:val="16"/>
    </w:rPr>
  </w:style>
  <w:style w:type="paragraph" w:customStyle="1" w:styleId="SectionHeading">
    <w:name w:val="Section Heading"/>
    <w:basedOn w:val="Ttulo1"/>
    <w:rsid w:val="005471CA"/>
  </w:style>
  <w:style w:type="paragraph" w:customStyle="1" w:styleId="SectionLabel">
    <w:name w:val="Section Label"/>
    <w:basedOn w:val="HeadingBase"/>
    <w:next w:val="Corpodetexto"/>
    <w:rsid w:val="005471CA"/>
    <w:pPr>
      <w:pBdr>
        <w:bottom w:val="single" w:sz="6" w:space="2" w:color="auto"/>
      </w:pBdr>
      <w:spacing w:before="360" w:after="960"/>
    </w:pPr>
    <w:rPr>
      <w:spacing w:val="-35"/>
      <w:sz w:val="54"/>
    </w:rPr>
  </w:style>
  <w:style w:type="character" w:customStyle="1" w:styleId="Slogan">
    <w:name w:val="Slogan"/>
    <w:basedOn w:val="Fontepargpadro"/>
    <w:rsid w:val="005471CA"/>
    <w:rPr>
      <w:i/>
      <w:spacing w:val="-6"/>
      <w:sz w:val="24"/>
    </w:rPr>
  </w:style>
  <w:style w:type="paragraph" w:customStyle="1" w:styleId="SubtitleCover">
    <w:name w:val="Subtitle Cover"/>
    <w:basedOn w:val="Subttulo"/>
    <w:next w:val="Normal"/>
    <w:uiPriority w:val="99"/>
    <w:rsid w:val="00C33420"/>
    <w:pPr>
      <w:jc w:val="center"/>
    </w:pPr>
  </w:style>
  <w:style w:type="character" w:customStyle="1" w:styleId="Superscript">
    <w:name w:val="Superscript"/>
    <w:rsid w:val="00D8703C"/>
    <w:rPr>
      <w:b/>
      <w:vertAlign w:val="superscript"/>
    </w:rPr>
  </w:style>
  <w:style w:type="paragraph" w:styleId="ndicedeautoridades">
    <w:name w:val="table of authorities"/>
    <w:basedOn w:val="Normal"/>
    <w:semiHidden/>
    <w:rsid w:val="00C33420"/>
    <w:pPr>
      <w:tabs>
        <w:tab w:val="right" w:leader="dot" w:pos="7560"/>
      </w:tabs>
      <w:ind w:left="1440" w:hanging="360"/>
    </w:pPr>
  </w:style>
  <w:style w:type="paragraph" w:customStyle="1" w:styleId="TOCBase">
    <w:name w:val="TOC Base"/>
    <w:basedOn w:val="Normal"/>
    <w:rsid w:val="005471CA"/>
    <w:pPr>
      <w:tabs>
        <w:tab w:val="right" w:leader="dot" w:pos="6480"/>
      </w:tabs>
      <w:spacing w:after="240" w:line="240" w:lineRule="atLeast"/>
    </w:pPr>
  </w:style>
  <w:style w:type="paragraph" w:styleId="ndicedeilustraes">
    <w:name w:val="table of figures"/>
    <w:basedOn w:val="Normal"/>
    <w:semiHidden/>
    <w:rsid w:val="00C33420"/>
    <w:pPr>
      <w:ind w:left="1440" w:hanging="360"/>
    </w:pPr>
  </w:style>
  <w:style w:type="paragraph" w:styleId="Ttulodendicedeautoridades">
    <w:name w:val="toa heading"/>
    <w:basedOn w:val="Normal"/>
    <w:next w:val="ndicedeautoridades"/>
    <w:semiHidden/>
    <w:rsid w:val="00C33420"/>
    <w:pPr>
      <w:keepNext/>
      <w:spacing w:line="480" w:lineRule="atLeast"/>
    </w:pPr>
    <w:rPr>
      <w:rFonts w:ascii="Arial Black" w:hAnsi="Arial Black"/>
      <w:b/>
      <w:spacing w:val="-10"/>
      <w:kern w:val="28"/>
    </w:rPr>
  </w:style>
  <w:style w:type="paragraph" w:styleId="Sumrio1">
    <w:name w:val="toc 1"/>
    <w:basedOn w:val="Normal"/>
    <w:autoRedefine/>
    <w:uiPriority w:val="39"/>
    <w:rsid w:val="000C0031"/>
    <w:pPr>
      <w:tabs>
        <w:tab w:val="left" w:pos="373"/>
        <w:tab w:val="left" w:pos="720"/>
        <w:tab w:val="right" w:leader="dot" w:pos="10440"/>
      </w:tabs>
      <w:spacing w:before="120" w:after="120"/>
    </w:pPr>
    <w:rPr>
      <w:rFonts w:ascii="Arial Black" w:hAnsi="Arial Black"/>
      <w:bCs/>
    </w:rPr>
  </w:style>
  <w:style w:type="paragraph" w:styleId="Sumrio2">
    <w:name w:val="toc 2"/>
    <w:basedOn w:val="Normal"/>
    <w:autoRedefine/>
    <w:uiPriority w:val="39"/>
    <w:rsid w:val="004A258F"/>
    <w:pPr>
      <w:tabs>
        <w:tab w:val="left" w:pos="1440"/>
        <w:tab w:val="right" w:leader="dot" w:pos="9350"/>
      </w:tabs>
      <w:ind w:left="720"/>
    </w:pPr>
  </w:style>
  <w:style w:type="paragraph" w:styleId="Sumrio3">
    <w:name w:val="toc 3"/>
    <w:basedOn w:val="Normal"/>
    <w:autoRedefine/>
    <w:uiPriority w:val="39"/>
    <w:rsid w:val="004A258F"/>
    <w:pPr>
      <w:tabs>
        <w:tab w:val="left" w:pos="2160"/>
        <w:tab w:val="right" w:leader="dot" w:pos="9350"/>
      </w:tabs>
      <w:ind w:left="1440"/>
    </w:pPr>
    <w:rPr>
      <w:iCs/>
    </w:rPr>
  </w:style>
  <w:style w:type="paragraph" w:styleId="Sumrio4">
    <w:name w:val="toc 4"/>
    <w:basedOn w:val="Normal"/>
    <w:autoRedefine/>
    <w:uiPriority w:val="39"/>
    <w:rsid w:val="00ED31BF"/>
    <w:pPr>
      <w:ind w:left="600"/>
    </w:pPr>
    <w:rPr>
      <w:sz w:val="18"/>
      <w:szCs w:val="18"/>
    </w:rPr>
  </w:style>
  <w:style w:type="paragraph" w:styleId="Sumrio5">
    <w:name w:val="toc 5"/>
    <w:basedOn w:val="Normal"/>
    <w:autoRedefine/>
    <w:uiPriority w:val="39"/>
    <w:rsid w:val="00C33420"/>
    <w:pPr>
      <w:ind w:left="800"/>
    </w:pPr>
    <w:rPr>
      <w:rFonts w:ascii="Times New Roman" w:hAnsi="Times New Roman"/>
      <w:sz w:val="18"/>
      <w:szCs w:val="18"/>
    </w:rPr>
  </w:style>
  <w:style w:type="paragraph" w:customStyle="1" w:styleId="NormalH3">
    <w:name w:val="Normal H3"/>
    <w:aliases w:val="H4"/>
    <w:basedOn w:val="Normal"/>
    <w:link w:val="NormalH3Char"/>
    <w:rsid w:val="00C33420"/>
    <w:pPr>
      <w:ind w:left="720"/>
    </w:pPr>
  </w:style>
  <w:style w:type="character" w:customStyle="1" w:styleId="NormalH3Char">
    <w:name w:val="Normal H3 Char"/>
    <w:aliases w:val="H4 Char"/>
    <w:basedOn w:val="Fontepargpadro"/>
    <w:link w:val="NormalH3"/>
    <w:rsid w:val="006E61FD"/>
    <w:rPr>
      <w:rFonts w:ascii="Arial" w:hAnsi="Arial"/>
      <w:lang w:val="en-US" w:eastAsia="en-US" w:bidi="ar-SA"/>
    </w:rPr>
  </w:style>
  <w:style w:type="character" w:customStyle="1" w:styleId="Bullet">
    <w:name w:val="Bullet"/>
    <w:aliases w:val="Level 1"/>
    <w:basedOn w:val="Fontepargpadro"/>
    <w:rsid w:val="00D5694B"/>
    <w:rPr>
      <w:sz w:val="22"/>
    </w:rPr>
  </w:style>
  <w:style w:type="paragraph" w:customStyle="1" w:styleId="StyleHeading1Left0TopSinglesolidlineWhite6pt">
    <w:name w:val="Style Heading 1 + Left:  0&quot; Top: (Single solid line White  6 pt ..."/>
    <w:basedOn w:val="Ttulo1"/>
    <w:rsid w:val="002A6874"/>
  </w:style>
  <w:style w:type="paragraph" w:styleId="Assuntodocomentrio">
    <w:name w:val="annotation subject"/>
    <w:basedOn w:val="Textodecomentrio"/>
    <w:next w:val="Textodecomentrio"/>
    <w:link w:val="AssuntodocomentrioChar"/>
    <w:semiHidden/>
    <w:rsid w:val="00C33420"/>
    <w:pPr>
      <w:keepLines w:val="0"/>
      <w:spacing w:line="240" w:lineRule="auto"/>
    </w:pPr>
    <w:rPr>
      <w:b/>
      <w:bCs/>
      <w:sz w:val="20"/>
    </w:rPr>
  </w:style>
  <w:style w:type="paragraph" w:customStyle="1" w:styleId="StyleHeading1Left0">
    <w:name w:val="Style Heading 1 + Left:  0&quot;"/>
    <w:basedOn w:val="Ttulo1"/>
    <w:autoRedefine/>
    <w:rsid w:val="009A40FB"/>
    <w:pPr>
      <w:ind w:left="58"/>
    </w:pPr>
  </w:style>
  <w:style w:type="paragraph" w:customStyle="1" w:styleId="TitleCover1">
    <w:name w:val="Title Cover 1"/>
    <w:basedOn w:val="Normal"/>
    <w:rsid w:val="00C33420"/>
    <w:pPr>
      <w:keepNext/>
      <w:keepLines/>
      <w:pBdr>
        <w:top w:val="single" w:sz="8" w:space="16" w:color="auto"/>
      </w:pBdr>
      <w:spacing w:before="220" w:after="60" w:line="320" w:lineRule="atLeast"/>
      <w:jc w:val="center"/>
    </w:pPr>
    <w:rPr>
      <w:rFonts w:ascii="Arial Black" w:hAnsi="Arial Black"/>
      <w:kern w:val="28"/>
      <w:sz w:val="40"/>
      <w:szCs w:val="40"/>
    </w:rPr>
  </w:style>
  <w:style w:type="paragraph" w:customStyle="1" w:styleId="TitleCover2">
    <w:name w:val="Title Cover 2"/>
    <w:basedOn w:val="Normal"/>
    <w:rsid w:val="00C33420"/>
    <w:pPr>
      <w:keepNext/>
      <w:keepLines/>
      <w:spacing w:before="60" w:after="120"/>
      <w:jc w:val="center"/>
    </w:pPr>
    <w:rPr>
      <w:rFonts w:ascii="Arial Black" w:hAnsi="Arial Black"/>
      <w:kern w:val="28"/>
      <w:sz w:val="40"/>
      <w:szCs w:val="40"/>
    </w:rPr>
  </w:style>
  <w:style w:type="paragraph" w:customStyle="1" w:styleId="CopyrightRegular">
    <w:name w:val="Copyright Regular"/>
    <w:basedOn w:val="Normal"/>
    <w:link w:val="CopyrightRegularChar"/>
    <w:uiPriority w:val="99"/>
    <w:rsid w:val="00C33420"/>
    <w:rPr>
      <w:rFonts w:cs="Arial"/>
      <w:sz w:val="16"/>
      <w:szCs w:val="16"/>
    </w:rPr>
  </w:style>
  <w:style w:type="character" w:customStyle="1" w:styleId="CopyrightRegularChar">
    <w:name w:val="Copyright Regular Char"/>
    <w:basedOn w:val="Fontepargpadro"/>
    <w:link w:val="CopyrightRegular"/>
    <w:uiPriority w:val="99"/>
    <w:rsid w:val="00C33420"/>
    <w:rPr>
      <w:rFonts w:ascii="Arial" w:hAnsi="Arial" w:cs="Arial"/>
      <w:sz w:val="16"/>
      <w:szCs w:val="16"/>
      <w:lang w:val="en-US" w:eastAsia="en-US" w:bidi="ar-SA"/>
    </w:rPr>
  </w:style>
  <w:style w:type="paragraph" w:customStyle="1" w:styleId="CopyrightBold">
    <w:name w:val="Copyright Bold"/>
    <w:basedOn w:val="CopyrightRegular"/>
    <w:rsid w:val="00C33420"/>
    <w:rPr>
      <w:b/>
      <w:smallCaps/>
    </w:rPr>
  </w:style>
  <w:style w:type="paragraph" w:styleId="Sumrio6">
    <w:name w:val="toc 6"/>
    <w:basedOn w:val="Normal"/>
    <w:next w:val="Normal"/>
    <w:autoRedefine/>
    <w:uiPriority w:val="39"/>
    <w:rsid w:val="00C33420"/>
    <w:pPr>
      <w:ind w:left="1000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rsid w:val="00C33420"/>
    <w:pPr>
      <w:ind w:left="1200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rsid w:val="00C33420"/>
    <w:pPr>
      <w:ind w:left="1400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rsid w:val="00C33420"/>
    <w:pPr>
      <w:ind w:left="1600"/>
    </w:pPr>
    <w:rPr>
      <w:rFonts w:ascii="Times New Roman" w:hAnsi="Times New Roman"/>
      <w:sz w:val="18"/>
      <w:szCs w:val="18"/>
    </w:rPr>
  </w:style>
  <w:style w:type="paragraph" w:styleId="Encerramento">
    <w:name w:val="Closing"/>
    <w:basedOn w:val="Normal"/>
    <w:link w:val="EncerramentoChar"/>
    <w:rsid w:val="00D8703C"/>
    <w:pPr>
      <w:keepNext/>
      <w:spacing w:line="220" w:lineRule="atLeast"/>
    </w:pPr>
  </w:style>
  <w:style w:type="paragraph" w:customStyle="1" w:styleId="Enclosure">
    <w:name w:val="Enclosure"/>
    <w:basedOn w:val="Corpodetexto"/>
    <w:next w:val="Normal"/>
    <w:rsid w:val="00D8703C"/>
    <w:pPr>
      <w:keepLines/>
      <w:spacing w:before="220"/>
      <w:jc w:val="left"/>
    </w:pPr>
  </w:style>
  <w:style w:type="paragraph" w:customStyle="1" w:styleId="MessageHeaderFirst">
    <w:name w:val="Message Header First"/>
    <w:basedOn w:val="Cabealhodamensagem"/>
    <w:next w:val="Cabealhodamensagem"/>
    <w:rsid w:val="00D8703C"/>
    <w:pPr>
      <w:spacing w:before="220"/>
    </w:pPr>
  </w:style>
  <w:style w:type="character" w:customStyle="1" w:styleId="MessageHeaderLabel">
    <w:name w:val="Message Header Label"/>
    <w:rsid w:val="00D8703C"/>
    <w:rPr>
      <w:rFonts w:ascii="Arial Black" w:hAnsi="Arial Black"/>
      <w:spacing w:val="-10"/>
      <w:sz w:val="18"/>
    </w:rPr>
  </w:style>
  <w:style w:type="paragraph" w:customStyle="1" w:styleId="MessageHeaderLast">
    <w:name w:val="Message Header Last"/>
    <w:basedOn w:val="Cabealhodamensagem"/>
    <w:next w:val="Corpodetexto"/>
    <w:rsid w:val="00D8703C"/>
    <w:pPr>
      <w:pBdr>
        <w:bottom w:val="single" w:sz="6" w:space="15" w:color="auto"/>
      </w:pBdr>
      <w:spacing w:after="320"/>
    </w:pPr>
  </w:style>
  <w:style w:type="paragraph" w:styleId="Assinatura">
    <w:name w:val="Signature"/>
    <w:basedOn w:val="Corpodetexto"/>
    <w:link w:val="AssinaturaChar"/>
    <w:rsid w:val="00D8703C"/>
    <w:pPr>
      <w:keepNext/>
      <w:keepLines/>
      <w:spacing w:before="660" w:after="0"/>
    </w:pPr>
  </w:style>
  <w:style w:type="paragraph" w:customStyle="1" w:styleId="SignatureJobTitle">
    <w:name w:val="Signature Job Title"/>
    <w:basedOn w:val="Assinatura"/>
    <w:next w:val="Normal"/>
    <w:rsid w:val="00D8703C"/>
    <w:pPr>
      <w:spacing w:before="0"/>
      <w:jc w:val="left"/>
    </w:pPr>
  </w:style>
  <w:style w:type="paragraph" w:customStyle="1" w:styleId="SignatureName">
    <w:name w:val="Signature Name"/>
    <w:basedOn w:val="Assinatura"/>
    <w:next w:val="SignatureJobTitle"/>
    <w:rsid w:val="00D8703C"/>
    <w:pPr>
      <w:spacing w:before="720"/>
      <w:jc w:val="left"/>
    </w:pPr>
  </w:style>
  <w:style w:type="character" w:customStyle="1" w:styleId="Heading2Char">
    <w:name w:val="Heading 2 Char"/>
    <w:basedOn w:val="Fontepargpadro"/>
    <w:rsid w:val="00942515"/>
    <w:rPr>
      <w:rFonts w:ascii="Arial Black" w:hAnsi="Arial Black"/>
      <w:kern w:val="28"/>
      <w:sz w:val="24"/>
      <w:szCs w:val="24"/>
      <w:lang w:val="en-US" w:eastAsia="en-US" w:bidi="ar-SA"/>
    </w:rPr>
  </w:style>
  <w:style w:type="character" w:customStyle="1" w:styleId="Heading2CharChar1">
    <w:name w:val="Heading 2 Char Char1"/>
    <w:basedOn w:val="Fontepargpadro"/>
    <w:rsid w:val="0031737F"/>
    <w:rPr>
      <w:rFonts w:ascii="Arial Black" w:hAnsi="Arial Black"/>
      <w:kern w:val="28"/>
      <w:sz w:val="24"/>
      <w:szCs w:val="24"/>
      <w:lang w:val="en-US" w:eastAsia="en-US" w:bidi="ar-SA"/>
    </w:rPr>
  </w:style>
  <w:style w:type="paragraph" w:customStyle="1" w:styleId="Body">
    <w:name w:val="Body"/>
    <w:rsid w:val="006D6517"/>
    <w:pPr>
      <w:widowControl w:val="0"/>
      <w:spacing w:before="40" w:after="40"/>
      <w:ind w:left="720"/>
    </w:pPr>
    <w:rPr>
      <w:color w:val="000000"/>
      <w:sz w:val="24"/>
    </w:rPr>
  </w:style>
  <w:style w:type="paragraph" w:styleId="PargrafodaLista">
    <w:name w:val="List Paragraph"/>
    <w:basedOn w:val="Normal"/>
    <w:link w:val="PargrafodaListaChar"/>
    <w:uiPriority w:val="34"/>
    <w:qFormat/>
    <w:rsid w:val="00220172"/>
    <w:pPr>
      <w:ind w:left="720"/>
      <w:contextualSpacing/>
    </w:pPr>
  </w:style>
  <w:style w:type="paragraph" w:customStyle="1" w:styleId="Listbusreq">
    <w:name w:val="Listbusreq"/>
    <w:basedOn w:val="Numerada"/>
    <w:rsid w:val="009E57B0"/>
    <w:pPr>
      <w:numPr>
        <w:numId w:val="0"/>
      </w:numPr>
      <w:spacing w:after="0" w:line="240" w:lineRule="auto"/>
    </w:pPr>
  </w:style>
  <w:style w:type="paragraph" w:customStyle="1" w:styleId="Editorscomments">
    <w:name w:val="Editor's comments"/>
    <w:basedOn w:val="Normal"/>
    <w:rsid w:val="00BC06EE"/>
    <w:pPr>
      <w:overflowPunct w:val="0"/>
      <w:autoSpaceDE w:val="0"/>
      <w:autoSpaceDN w:val="0"/>
      <w:adjustRightInd w:val="0"/>
      <w:spacing w:after="120"/>
      <w:textAlignment w:val="baseline"/>
    </w:pPr>
    <w:rPr>
      <w:b/>
      <w:bCs/>
      <w:color w:val="FF0000"/>
    </w:rPr>
  </w:style>
  <w:style w:type="paragraph" w:styleId="Citao">
    <w:name w:val="Quote"/>
    <w:basedOn w:val="Normal"/>
    <w:next w:val="Normal"/>
    <w:link w:val="CitaoChar"/>
    <w:uiPriority w:val="29"/>
    <w:qFormat/>
    <w:rsid w:val="00352F78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352F78"/>
    <w:rPr>
      <w:rFonts w:ascii="Arial" w:hAnsi="Arial"/>
      <w:i/>
      <w:iCs/>
      <w:color w:val="000000" w:themeColor="text1"/>
    </w:rPr>
  </w:style>
  <w:style w:type="paragraph" w:customStyle="1" w:styleId="Outlinetitle1">
    <w:name w:val="Outline title 1"/>
    <w:basedOn w:val="Ttulo1"/>
    <w:next w:val="Normal"/>
    <w:qFormat/>
    <w:rsid w:val="00BB2E86"/>
    <w:pPr>
      <w:keepLines w:val="0"/>
      <w:numPr>
        <w:numId w:val="12"/>
      </w:num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tabs>
        <w:tab w:val="right" w:pos="8640"/>
      </w:tabs>
      <w:spacing w:before="240" w:after="60" w:line="240" w:lineRule="auto"/>
    </w:pPr>
    <w:rPr>
      <w:rFonts w:ascii="Verdana" w:hAnsi="Verdana"/>
      <w:b/>
      <w:color w:val="auto"/>
      <w:kern w:val="28"/>
      <w:sz w:val="28"/>
    </w:rPr>
  </w:style>
  <w:style w:type="paragraph" w:customStyle="1" w:styleId="Outlinetitle2">
    <w:name w:val="Outline title 2"/>
    <w:basedOn w:val="Ttulo2"/>
    <w:qFormat/>
    <w:rsid w:val="00BB2E86"/>
    <w:pPr>
      <w:keepLines w:val="0"/>
      <w:numPr>
        <w:ilvl w:val="0"/>
        <w:numId w:val="0"/>
      </w:numPr>
      <w:tabs>
        <w:tab w:val="num" w:pos="1386"/>
      </w:tabs>
      <w:spacing w:line="240" w:lineRule="auto"/>
      <w:ind w:left="1386" w:hanging="576"/>
    </w:pPr>
    <w:rPr>
      <w:rFonts w:ascii="Verdana" w:eastAsiaTheme="majorEastAsia" w:hAnsi="Verdana" w:cstheme="majorBidi"/>
      <w:b/>
      <w:bCs/>
      <w:i/>
      <w:kern w:val="0"/>
      <w:sz w:val="28"/>
    </w:rPr>
  </w:style>
  <w:style w:type="character" w:customStyle="1" w:styleId="Outlintitle3Char">
    <w:name w:val="Outlin title 3 Char"/>
    <w:basedOn w:val="Ttulo3Char"/>
    <w:link w:val="Outlintitle3"/>
    <w:locked/>
    <w:rsid w:val="00BB2E86"/>
    <w:rPr>
      <w:rFonts w:ascii="Arial" w:hAnsi="Arial" w:cs="Arial"/>
      <w:b/>
      <w:kern w:val="28"/>
      <w:sz w:val="24"/>
      <w:szCs w:val="24"/>
      <w:lang w:val="pt-BR"/>
    </w:rPr>
  </w:style>
  <w:style w:type="paragraph" w:customStyle="1" w:styleId="Outlintitle3">
    <w:name w:val="Outlin title 3"/>
    <w:basedOn w:val="Ttulo3"/>
    <w:link w:val="Outlintitle3Char"/>
    <w:qFormat/>
    <w:rsid w:val="00BB2E86"/>
    <w:pPr>
      <w:keepLines w:val="0"/>
      <w:numPr>
        <w:numId w:val="12"/>
      </w:numPr>
      <w:spacing w:line="240" w:lineRule="auto"/>
    </w:pPr>
    <w:rPr>
      <w:rFonts w:ascii="Arial" w:hAnsi="Arial" w:cs="Arial"/>
      <w:b/>
      <w:kern w:val="0"/>
      <w:sz w:val="24"/>
      <w:szCs w:val="24"/>
    </w:rPr>
  </w:style>
  <w:style w:type="paragraph" w:customStyle="1" w:styleId="Outlinetitle4">
    <w:name w:val="Outline title 4"/>
    <w:basedOn w:val="Ttulo4"/>
    <w:next w:val="Normal"/>
    <w:qFormat/>
    <w:rsid w:val="00BB2E86"/>
    <w:pPr>
      <w:keepLines w:val="0"/>
      <w:numPr>
        <w:ilvl w:val="0"/>
        <w:numId w:val="0"/>
      </w:numPr>
      <w:tabs>
        <w:tab w:val="num" w:pos="1044"/>
      </w:tabs>
      <w:spacing w:line="240" w:lineRule="auto"/>
      <w:ind w:left="1044" w:hanging="864"/>
    </w:pPr>
    <w:rPr>
      <w:b w:val="0"/>
      <w:i/>
      <w:kern w:val="0"/>
      <w:sz w:val="24"/>
      <w:szCs w:val="20"/>
    </w:rPr>
  </w:style>
  <w:style w:type="paragraph" w:customStyle="1" w:styleId="OutlineTitle5">
    <w:name w:val="Outline Title 5"/>
    <w:basedOn w:val="Ttulo5"/>
    <w:link w:val="OutlineTitle5Char"/>
    <w:qFormat/>
    <w:rsid w:val="00BB2E86"/>
    <w:pPr>
      <w:keepNext w:val="0"/>
      <w:keepLines w:val="0"/>
      <w:tabs>
        <w:tab w:val="num" w:pos="1008"/>
      </w:tabs>
      <w:spacing w:before="240" w:after="60" w:line="240" w:lineRule="auto"/>
      <w:ind w:left="1008" w:hanging="1008"/>
    </w:pPr>
    <w:rPr>
      <w:rFonts w:cs="Arial"/>
      <w:b/>
      <w:spacing w:val="0"/>
      <w:kern w:val="0"/>
      <w:sz w:val="22"/>
      <w:szCs w:val="22"/>
    </w:rPr>
  </w:style>
  <w:style w:type="character" w:customStyle="1" w:styleId="OutlineTitle5Char">
    <w:name w:val="Outline Title 5 Char"/>
    <w:basedOn w:val="Fontepargpadro"/>
    <w:link w:val="OutlineTitle5"/>
    <w:rsid w:val="00BB2E86"/>
    <w:rPr>
      <w:rFonts w:ascii="Arial" w:hAnsi="Arial" w:cs="Arial"/>
      <w:b/>
      <w:sz w:val="22"/>
      <w:szCs w:val="22"/>
    </w:rPr>
  </w:style>
  <w:style w:type="character" w:customStyle="1" w:styleId="hps">
    <w:name w:val="hps"/>
    <w:rsid w:val="0078687B"/>
  </w:style>
  <w:style w:type="table" w:styleId="Tabelaemlista3">
    <w:name w:val="Table List 3"/>
    <w:basedOn w:val="Tabelanormal"/>
    <w:rsid w:val="00D9696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GDocTitle">
    <w:name w:val="GDoc Title"/>
    <w:basedOn w:val="Ttulo1"/>
    <w:next w:val="Normal"/>
    <w:link w:val="GDocTitleChar"/>
    <w:qFormat/>
    <w:rsid w:val="00D938E9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spacing w:before="720" w:line="276" w:lineRule="auto"/>
      <w:ind w:left="1440"/>
    </w:pPr>
    <w:rPr>
      <w:rFonts w:asciiTheme="majorHAnsi" w:eastAsiaTheme="majorEastAsia" w:hAnsiTheme="majorHAnsi" w:cstheme="majorBidi"/>
      <w:b/>
      <w:bCs/>
      <w:color w:val="auto"/>
      <w:kern w:val="0"/>
      <w:sz w:val="36"/>
      <w:szCs w:val="28"/>
    </w:rPr>
  </w:style>
  <w:style w:type="character" w:customStyle="1" w:styleId="GDocTitleChar">
    <w:name w:val="GDoc Title Char"/>
    <w:basedOn w:val="Ttulo1Char"/>
    <w:link w:val="GDocTitle"/>
    <w:rsid w:val="00D938E9"/>
    <w:rPr>
      <w:rFonts w:asciiTheme="majorHAnsi" w:eastAsiaTheme="majorEastAsia" w:hAnsiTheme="majorHAnsi" w:cstheme="majorBidi"/>
      <w:b/>
      <w:bCs/>
      <w:color w:val="FFFFFF"/>
      <w:kern w:val="20"/>
      <w:sz w:val="36"/>
      <w:szCs w:val="28"/>
      <w:shd w:val="clear" w:color="auto" w:fill="215584"/>
      <w:lang w:val="pt-BR"/>
    </w:rPr>
  </w:style>
  <w:style w:type="paragraph" w:customStyle="1" w:styleId="GDocSubTitle2">
    <w:name w:val="GDoc SubTitle 2"/>
    <w:basedOn w:val="Ttulo2"/>
    <w:next w:val="Normal"/>
    <w:link w:val="GDocSubTitle2Char"/>
    <w:qFormat/>
    <w:rsid w:val="00D938E9"/>
    <w:pPr>
      <w:numPr>
        <w:ilvl w:val="0"/>
        <w:numId w:val="0"/>
      </w:numPr>
      <w:pBdr>
        <w:top w:val="single" w:sz="18" w:space="1" w:color="4690CD"/>
      </w:pBdr>
      <w:spacing w:before="320" w:after="120" w:line="276" w:lineRule="auto"/>
    </w:pPr>
    <w:rPr>
      <w:rFonts w:asciiTheme="majorHAnsi" w:eastAsiaTheme="majorEastAsia" w:hAnsiTheme="majorHAnsi" w:cstheme="majorBidi"/>
      <w:b/>
      <w:bCs/>
      <w:kern w:val="0"/>
      <w:sz w:val="26"/>
      <w:szCs w:val="26"/>
    </w:rPr>
  </w:style>
  <w:style w:type="character" w:customStyle="1" w:styleId="GDocSubTitle2Char">
    <w:name w:val="GDoc SubTitle 2 Char"/>
    <w:basedOn w:val="Fontepargpadro"/>
    <w:link w:val="GDocSubTitle2"/>
    <w:rsid w:val="00D938E9"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GTitle1">
    <w:name w:val="G Title 1"/>
    <w:basedOn w:val="Normal"/>
    <w:next w:val="Normal"/>
    <w:link w:val="GTitle1Char"/>
    <w:qFormat/>
    <w:rsid w:val="00D938E9"/>
    <w:pPr>
      <w:keepNext/>
      <w:keepLines/>
      <w:shd w:val="clear" w:color="auto" w:fill="000000"/>
      <w:spacing w:before="480" w:after="480"/>
      <w:outlineLvl w:val="0"/>
    </w:pPr>
    <w:rPr>
      <w:rFonts w:ascii="Cambria" w:hAnsi="Cambria"/>
      <w:b/>
      <w:bCs/>
      <w:color w:val="FFFFFF"/>
      <w:sz w:val="28"/>
      <w:szCs w:val="28"/>
      <w:lang w:val="es-MX"/>
    </w:rPr>
  </w:style>
  <w:style w:type="character" w:customStyle="1" w:styleId="GTitle1Char">
    <w:name w:val="G Title 1 Char"/>
    <w:basedOn w:val="Fontepargpadro"/>
    <w:link w:val="GTitle1"/>
    <w:rsid w:val="00D938E9"/>
    <w:rPr>
      <w:rFonts w:ascii="Cambria" w:hAnsi="Cambria"/>
      <w:b/>
      <w:bCs/>
      <w:color w:val="FFFFFF"/>
      <w:sz w:val="28"/>
      <w:szCs w:val="28"/>
      <w:shd w:val="clear" w:color="auto" w:fill="000000"/>
      <w:lang w:val="es-MX"/>
    </w:rPr>
  </w:style>
  <w:style w:type="paragraph" w:customStyle="1" w:styleId="GTitle2">
    <w:name w:val="G Title 2"/>
    <w:basedOn w:val="Normal"/>
    <w:next w:val="Normal"/>
    <w:link w:val="GTitle2Char"/>
    <w:qFormat/>
    <w:rsid w:val="00D938E9"/>
    <w:pPr>
      <w:keepNext/>
      <w:keepLines/>
      <w:shd w:val="clear" w:color="auto" w:fill="000000"/>
      <w:spacing w:before="200" w:after="120"/>
      <w:ind w:firstLine="720"/>
      <w:outlineLvl w:val="1"/>
    </w:pPr>
    <w:rPr>
      <w:rFonts w:ascii="Cambria" w:hAnsi="Cambria"/>
      <w:b/>
      <w:bCs/>
      <w:color w:val="FFFFFF"/>
      <w:sz w:val="26"/>
      <w:szCs w:val="26"/>
      <w:lang w:val="es-MX"/>
    </w:rPr>
  </w:style>
  <w:style w:type="character" w:customStyle="1" w:styleId="GTitle2Char">
    <w:name w:val="G Title 2 Char"/>
    <w:basedOn w:val="Fontepargpadro"/>
    <w:link w:val="GTitle2"/>
    <w:rsid w:val="00D938E9"/>
    <w:rPr>
      <w:rFonts w:ascii="Cambria" w:hAnsi="Cambria"/>
      <w:b/>
      <w:bCs/>
      <w:color w:val="FFFFFF"/>
      <w:sz w:val="26"/>
      <w:szCs w:val="26"/>
      <w:shd w:val="clear" w:color="auto" w:fill="000000"/>
      <w:lang w:val="es-MX"/>
    </w:rPr>
  </w:style>
  <w:style w:type="paragraph" w:customStyle="1" w:styleId="GTitle3">
    <w:name w:val="G Title 3"/>
    <w:basedOn w:val="Normal"/>
    <w:next w:val="Normal"/>
    <w:link w:val="GTitle3Char"/>
    <w:qFormat/>
    <w:rsid w:val="00D938E9"/>
    <w:pPr>
      <w:keepNext/>
      <w:keepLines/>
      <w:shd w:val="clear" w:color="auto" w:fill="A5A6A5"/>
      <w:spacing w:before="200" w:after="120"/>
      <w:ind w:left="720" w:firstLine="720"/>
      <w:outlineLvl w:val="2"/>
    </w:pPr>
    <w:rPr>
      <w:rFonts w:ascii="Cambria" w:hAnsi="Cambria"/>
      <w:b/>
      <w:bCs/>
      <w:i/>
      <w:iCs/>
      <w:color w:val="FFFFFF"/>
      <w:sz w:val="24"/>
      <w:szCs w:val="24"/>
      <w:lang w:val="es-MX"/>
    </w:rPr>
  </w:style>
  <w:style w:type="character" w:customStyle="1" w:styleId="GTitle3Char">
    <w:name w:val="G Title 3 Char"/>
    <w:basedOn w:val="Fontepargpadro"/>
    <w:link w:val="GTitle3"/>
    <w:rsid w:val="00D938E9"/>
    <w:rPr>
      <w:rFonts w:ascii="Cambria" w:hAnsi="Cambria"/>
      <w:b/>
      <w:bCs/>
      <w:i/>
      <w:iCs/>
      <w:color w:val="FFFFFF"/>
      <w:sz w:val="24"/>
      <w:szCs w:val="24"/>
      <w:shd w:val="clear" w:color="auto" w:fill="A5A6A5"/>
      <w:lang w:val="es-MX"/>
    </w:rPr>
  </w:style>
  <w:style w:type="paragraph" w:customStyle="1" w:styleId="GDocSubTitle3">
    <w:name w:val="GDoc SubTitle 3"/>
    <w:basedOn w:val="Ttulo3"/>
    <w:next w:val="Normal"/>
    <w:link w:val="GDocSubTitle3Char"/>
    <w:autoRedefine/>
    <w:qFormat/>
    <w:rsid w:val="00D938E9"/>
    <w:pPr>
      <w:numPr>
        <w:ilvl w:val="0"/>
        <w:numId w:val="0"/>
      </w:numPr>
      <w:tabs>
        <w:tab w:val="clear" w:pos="720"/>
      </w:tabs>
      <w:spacing w:before="360" w:after="240" w:line="276" w:lineRule="auto"/>
      <w:ind w:left="288"/>
    </w:pPr>
    <w:rPr>
      <w:rFonts w:asciiTheme="majorHAnsi" w:eastAsiaTheme="majorEastAsia" w:hAnsiTheme="majorHAnsi" w:cstheme="majorBidi"/>
      <w:b/>
      <w:bCs/>
      <w:kern w:val="0"/>
      <w:sz w:val="24"/>
      <w:lang w:val="es-MX"/>
    </w:rPr>
  </w:style>
  <w:style w:type="character" w:customStyle="1" w:styleId="GDocSubTitle3Char">
    <w:name w:val="GDoc SubTitle 3 Char"/>
    <w:basedOn w:val="Ttulo3Char"/>
    <w:link w:val="GDocSubTitle3"/>
    <w:rsid w:val="00D938E9"/>
    <w:rPr>
      <w:rFonts w:asciiTheme="majorHAnsi" w:eastAsiaTheme="majorEastAsia" w:hAnsiTheme="majorHAnsi" w:cstheme="majorBidi"/>
      <w:b/>
      <w:bCs/>
      <w:kern w:val="28"/>
      <w:sz w:val="24"/>
      <w:szCs w:val="22"/>
      <w:lang w:val="es-MX"/>
    </w:rPr>
  </w:style>
  <w:style w:type="paragraph" w:customStyle="1" w:styleId="GFin">
    <w:name w:val="G Fin"/>
    <w:basedOn w:val="Normal"/>
    <w:link w:val="GFinChar"/>
    <w:autoRedefine/>
    <w:qFormat/>
    <w:rsid w:val="00D938E9"/>
    <w:pPr>
      <w:pBdr>
        <w:top w:val="single" w:sz="18" w:space="1" w:color="C00000"/>
        <w:bottom w:val="single" w:sz="18" w:space="1" w:color="C00000"/>
      </w:pBdr>
      <w:spacing w:after="200" w:line="276" w:lineRule="auto"/>
      <w:jc w:val="center"/>
    </w:pPr>
    <w:rPr>
      <w:rFonts w:ascii="Times New Roman" w:eastAsia="SimSun" w:hAnsi="Times New Roman"/>
      <w:sz w:val="24"/>
      <w:szCs w:val="24"/>
      <w:lang w:val="es-MX"/>
    </w:rPr>
  </w:style>
  <w:style w:type="character" w:customStyle="1" w:styleId="GFinChar">
    <w:name w:val="G Fin Char"/>
    <w:basedOn w:val="Fontepargpadro"/>
    <w:link w:val="GFin"/>
    <w:rsid w:val="00D938E9"/>
    <w:rPr>
      <w:rFonts w:eastAsia="SimSun"/>
      <w:sz w:val="24"/>
      <w:szCs w:val="24"/>
      <w:lang w:val="es-MX"/>
    </w:rPr>
  </w:style>
  <w:style w:type="paragraph" w:customStyle="1" w:styleId="GDocSubTitle4">
    <w:name w:val="GDoc SubTitle 4"/>
    <w:basedOn w:val="Ttulo4"/>
    <w:next w:val="Normal"/>
    <w:link w:val="GDocSubTitle4Char"/>
    <w:autoRedefine/>
    <w:qFormat/>
    <w:rsid w:val="00D938E9"/>
    <w:pPr>
      <w:numPr>
        <w:ilvl w:val="0"/>
        <w:numId w:val="0"/>
      </w:numPr>
      <w:pBdr>
        <w:top w:val="single" w:sz="2" w:space="1" w:color="D9D9D9" w:themeColor="background1" w:themeShade="D9"/>
      </w:pBdr>
      <w:spacing w:before="360" w:after="120" w:line="276" w:lineRule="auto"/>
      <w:ind w:left="576"/>
    </w:pPr>
    <w:rPr>
      <w:rFonts w:asciiTheme="majorHAnsi" w:eastAsiaTheme="majorEastAsia" w:hAnsiTheme="majorHAnsi" w:cstheme="majorBidi"/>
      <w:bCs/>
      <w:i/>
      <w:iCs/>
      <w:kern w:val="0"/>
    </w:rPr>
  </w:style>
  <w:style w:type="character" w:customStyle="1" w:styleId="GDocSubTitle4Char">
    <w:name w:val="GDoc SubTitle 4 Char"/>
    <w:basedOn w:val="Ttulo4Char"/>
    <w:link w:val="GDocSubTitle4"/>
    <w:rsid w:val="00D938E9"/>
    <w:rPr>
      <w:rFonts w:asciiTheme="majorHAnsi" w:eastAsiaTheme="majorEastAsia" w:hAnsiTheme="majorHAnsi" w:cstheme="majorBidi"/>
      <w:b/>
      <w:bCs/>
      <w:i/>
      <w:iCs/>
      <w:kern w:val="28"/>
      <w:sz w:val="22"/>
      <w:szCs w:val="22"/>
      <w:lang w:val="pt-BR"/>
    </w:rPr>
  </w:style>
  <w:style w:type="character" w:styleId="Forte">
    <w:name w:val="Strong"/>
    <w:basedOn w:val="Fontepargpadro"/>
    <w:uiPriority w:val="22"/>
    <w:qFormat/>
    <w:rsid w:val="00D938E9"/>
    <w:rPr>
      <w:b/>
      <w:bCs/>
    </w:rPr>
  </w:style>
  <w:style w:type="paragraph" w:customStyle="1" w:styleId="GDocNote">
    <w:name w:val="GDoc Note"/>
    <w:basedOn w:val="Normal"/>
    <w:next w:val="Normal"/>
    <w:autoRedefine/>
    <w:qFormat/>
    <w:rsid w:val="00775BF2"/>
    <w:pPr>
      <w:pBdr>
        <w:top w:val="single" w:sz="12" w:space="1" w:color="85C0E9"/>
        <w:bottom w:val="single" w:sz="12" w:space="1" w:color="85C0E9"/>
      </w:pBdr>
      <w:spacing w:before="240" w:after="24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customStyle="1" w:styleId="GDocTable">
    <w:name w:val="GDoc Table"/>
    <w:basedOn w:val="Tabelaprofissional"/>
    <w:uiPriority w:val="99"/>
    <w:rsid w:val="00775BF2"/>
    <w:tblPr/>
    <w:tcPr>
      <w:shd w:val="clear" w:color="auto" w:fill="auto"/>
    </w:tcPr>
    <w:tblStylePr w:type="firstRow">
      <w:pPr>
        <w:jc w:val="center"/>
      </w:pPr>
      <w:rPr>
        <w:b/>
        <w:bCs/>
        <w:color w:val="auto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B3DAF4"/>
      </w:tcPr>
    </w:tblStylePr>
  </w:style>
  <w:style w:type="table" w:styleId="Tabelaprofissional">
    <w:name w:val="Table Professional"/>
    <w:basedOn w:val="Tabelanormal"/>
    <w:uiPriority w:val="99"/>
    <w:unhideWhenUsed/>
    <w:rsid w:val="00775BF2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font5">
    <w:name w:val="font5"/>
    <w:basedOn w:val="Normal"/>
    <w:rsid w:val="00A46680"/>
    <w:pPr>
      <w:spacing w:before="100" w:beforeAutospacing="1" w:after="100" w:afterAutospacing="1"/>
    </w:pPr>
    <w:rPr>
      <w:rFonts w:ascii="Tahoma" w:hAnsi="Tahoma" w:cs="Tahoma"/>
      <w:color w:val="000000"/>
      <w:sz w:val="16"/>
      <w:szCs w:val="16"/>
    </w:rPr>
  </w:style>
  <w:style w:type="paragraph" w:customStyle="1" w:styleId="font6">
    <w:name w:val="font6"/>
    <w:basedOn w:val="Normal"/>
    <w:rsid w:val="00A46680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6"/>
      <w:szCs w:val="16"/>
    </w:rPr>
  </w:style>
  <w:style w:type="paragraph" w:customStyle="1" w:styleId="xl63">
    <w:name w:val="xl63"/>
    <w:basedOn w:val="Normal"/>
    <w:rsid w:val="00A4668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6F79E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Ttulo5Char">
    <w:name w:val="Título 5 Char"/>
    <w:basedOn w:val="Fontepargpadro"/>
    <w:link w:val="Ttulo5"/>
    <w:rsid w:val="00A95825"/>
    <w:rPr>
      <w:rFonts w:ascii="Arial" w:hAnsi="Arial"/>
      <w:spacing w:val="-4"/>
      <w:kern w:val="28"/>
    </w:rPr>
  </w:style>
  <w:style w:type="character" w:customStyle="1" w:styleId="Ttulo6Char">
    <w:name w:val="Título 6 Char"/>
    <w:basedOn w:val="Fontepargpadro"/>
    <w:link w:val="Ttulo6"/>
    <w:rsid w:val="00A95825"/>
    <w:rPr>
      <w:rFonts w:ascii="Arial" w:hAnsi="Arial"/>
      <w:i/>
      <w:spacing w:val="-4"/>
      <w:kern w:val="28"/>
    </w:rPr>
  </w:style>
  <w:style w:type="character" w:customStyle="1" w:styleId="Ttulo7Char">
    <w:name w:val="Título 7 Char"/>
    <w:basedOn w:val="Fontepargpadro"/>
    <w:link w:val="Ttulo7"/>
    <w:rsid w:val="00A95825"/>
    <w:rPr>
      <w:rFonts w:ascii="Arial" w:hAnsi="Arial"/>
      <w:spacing w:val="-4"/>
      <w:kern w:val="28"/>
    </w:rPr>
  </w:style>
  <w:style w:type="character" w:customStyle="1" w:styleId="Ttulo8Char">
    <w:name w:val="Título 8 Char"/>
    <w:basedOn w:val="Fontepargpadro"/>
    <w:link w:val="Ttulo8"/>
    <w:rsid w:val="00A95825"/>
    <w:rPr>
      <w:rFonts w:ascii="Arial" w:hAnsi="Arial"/>
      <w:i/>
      <w:spacing w:val="-4"/>
      <w:kern w:val="28"/>
      <w:sz w:val="18"/>
    </w:rPr>
  </w:style>
  <w:style w:type="character" w:customStyle="1" w:styleId="Ttulo9Char">
    <w:name w:val="Título 9 Char"/>
    <w:basedOn w:val="Fontepargpadro"/>
    <w:link w:val="Ttulo9"/>
    <w:rsid w:val="00A95825"/>
    <w:rPr>
      <w:rFonts w:ascii="Arial" w:hAnsi="Arial"/>
      <w:spacing w:val="-4"/>
      <w:kern w:val="28"/>
      <w:sz w:val="18"/>
    </w:rPr>
  </w:style>
  <w:style w:type="character" w:customStyle="1" w:styleId="TtuloChar">
    <w:name w:val="Título Char"/>
    <w:basedOn w:val="Fontepargpadro"/>
    <w:link w:val="Ttulo"/>
    <w:rsid w:val="00A95825"/>
    <w:rPr>
      <w:rFonts w:ascii="Arial Black" w:hAnsi="Arial Black"/>
      <w:kern w:val="28"/>
      <w:sz w:val="40"/>
      <w:szCs w:val="40"/>
    </w:rPr>
  </w:style>
  <w:style w:type="character" w:customStyle="1" w:styleId="SubttuloChar">
    <w:name w:val="Subtítulo Char"/>
    <w:basedOn w:val="Fontepargpadro"/>
    <w:link w:val="Subttulo"/>
    <w:rsid w:val="00A95825"/>
    <w:rPr>
      <w:rFonts w:ascii="Arial" w:hAnsi="Arial"/>
      <w:kern w:val="28"/>
      <w:sz w:val="32"/>
      <w:szCs w:val="32"/>
    </w:rPr>
  </w:style>
  <w:style w:type="character" w:customStyle="1" w:styleId="TextodebaloChar">
    <w:name w:val="Texto de balão Char"/>
    <w:basedOn w:val="Fontepargpadro"/>
    <w:link w:val="Textodebalo"/>
    <w:semiHidden/>
    <w:rsid w:val="00A95825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rsid w:val="00A95825"/>
    <w:rPr>
      <w:rFonts w:ascii="Arial" w:hAnsi="Arial"/>
    </w:rPr>
  </w:style>
  <w:style w:type="character" w:customStyle="1" w:styleId="RodapChar">
    <w:name w:val="Rodapé Char"/>
    <w:basedOn w:val="Fontepargpadro"/>
    <w:link w:val="Rodap"/>
    <w:rsid w:val="00A95825"/>
    <w:rPr>
      <w:rFonts w:ascii="Arial" w:hAnsi="Arial"/>
    </w:rPr>
  </w:style>
  <w:style w:type="character" w:customStyle="1" w:styleId="CorpodetextoChar">
    <w:name w:val="Corpo de texto Char"/>
    <w:basedOn w:val="Fontepargpadro"/>
    <w:link w:val="Corpodetexto"/>
    <w:rsid w:val="00A95825"/>
    <w:rPr>
      <w:rFonts w:ascii="Arial" w:hAnsi="Arial"/>
    </w:rPr>
  </w:style>
  <w:style w:type="character" w:customStyle="1" w:styleId="RecuodecorpodetextoChar">
    <w:name w:val="Recuo de corpo de texto Char"/>
    <w:basedOn w:val="Fontepargpadro"/>
    <w:link w:val="Recuodecorpodetexto"/>
    <w:rsid w:val="00A95825"/>
    <w:rPr>
      <w:rFonts w:ascii="Arial" w:hAnsi="Arial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A95825"/>
    <w:rPr>
      <w:rFonts w:ascii="Arial" w:hAnsi="Arial"/>
      <w:sz w:val="16"/>
    </w:rPr>
  </w:style>
  <w:style w:type="character" w:customStyle="1" w:styleId="TextodenotadefimChar">
    <w:name w:val="Texto de nota de fim Char"/>
    <w:basedOn w:val="Fontepargpadro"/>
    <w:link w:val="Textodenotadefim"/>
    <w:semiHidden/>
    <w:rsid w:val="00A95825"/>
    <w:rPr>
      <w:rFonts w:ascii="Arial" w:hAnsi="Arial"/>
      <w:sz w:val="16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A95825"/>
    <w:rPr>
      <w:rFonts w:ascii="Arial" w:hAnsi="Arial"/>
      <w:sz w:val="16"/>
    </w:rPr>
  </w:style>
  <w:style w:type="character" w:customStyle="1" w:styleId="CabealhodamensagemChar">
    <w:name w:val="Cabeçalho da mensagem Char"/>
    <w:basedOn w:val="Fontepargpadro"/>
    <w:link w:val="Cabealhodamensagem"/>
    <w:rsid w:val="00A95825"/>
    <w:rPr>
      <w:rFonts w:ascii="Arial" w:hAnsi="Arial"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A95825"/>
    <w:rPr>
      <w:rFonts w:ascii="Arial" w:hAnsi="Arial"/>
      <w:b/>
      <w:bCs/>
      <w:sz w:val="16"/>
    </w:rPr>
  </w:style>
  <w:style w:type="character" w:customStyle="1" w:styleId="EncerramentoChar">
    <w:name w:val="Encerramento Char"/>
    <w:basedOn w:val="Fontepargpadro"/>
    <w:link w:val="Encerramento"/>
    <w:rsid w:val="00A95825"/>
    <w:rPr>
      <w:rFonts w:ascii="Arial" w:hAnsi="Arial"/>
    </w:rPr>
  </w:style>
  <w:style w:type="character" w:customStyle="1" w:styleId="AssinaturaChar">
    <w:name w:val="Assinatura Char"/>
    <w:basedOn w:val="Fontepargpadro"/>
    <w:link w:val="Assinatura"/>
    <w:rsid w:val="00A95825"/>
    <w:rPr>
      <w:rFonts w:ascii="Arial" w:hAnsi="Arial"/>
    </w:rPr>
  </w:style>
  <w:style w:type="table" w:styleId="Tabelaclssica3">
    <w:name w:val="Table Classic 3"/>
    <w:basedOn w:val="Tabelanormal"/>
    <w:rsid w:val="00A9582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rsid w:val="00A9582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MapadoDocumento">
    <w:name w:val="Document Map"/>
    <w:basedOn w:val="Normal"/>
    <w:link w:val="MapadoDocumentoChar"/>
    <w:rsid w:val="00A95825"/>
    <w:pPr>
      <w:jc w:val="both"/>
    </w:pPr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rsid w:val="00A95825"/>
    <w:rPr>
      <w:rFonts w:ascii="Tahoma" w:hAnsi="Tahoma" w:cs="Tahoma"/>
      <w:sz w:val="16"/>
      <w:szCs w:val="16"/>
    </w:rPr>
  </w:style>
  <w:style w:type="paragraph" w:customStyle="1" w:styleId="xl68">
    <w:name w:val="xl68"/>
    <w:basedOn w:val="Normal"/>
    <w:rsid w:val="00A95825"/>
    <w:pPr>
      <w:shd w:val="clear" w:color="000000" w:fill="FFFFFF"/>
      <w:spacing w:before="100" w:beforeAutospacing="1" w:after="100" w:afterAutospacing="1"/>
    </w:pPr>
    <w:rPr>
      <w:rFonts w:ascii="Times New Roman" w:hAnsi="Times New Roman"/>
      <w:sz w:val="16"/>
      <w:szCs w:val="16"/>
    </w:rPr>
  </w:style>
  <w:style w:type="paragraph" w:customStyle="1" w:styleId="xl69">
    <w:name w:val="xl69"/>
    <w:basedOn w:val="Normal"/>
    <w:rsid w:val="00A95825"/>
    <w:pPr>
      <w:spacing w:before="100" w:beforeAutospacing="1" w:after="100" w:afterAutospacing="1"/>
    </w:pPr>
    <w:rPr>
      <w:rFonts w:ascii="Times New Roman" w:hAnsi="Times New Roman"/>
      <w:sz w:val="16"/>
      <w:szCs w:val="16"/>
    </w:rPr>
  </w:style>
  <w:style w:type="paragraph" w:customStyle="1" w:styleId="xl70">
    <w:name w:val="xl70"/>
    <w:basedOn w:val="Normal"/>
    <w:rsid w:val="00A95825"/>
    <w:pPr>
      <w:shd w:val="clear" w:color="000000" w:fill="FFFFFF"/>
      <w:spacing w:before="100" w:beforeAutospacing="1" w:after="100" w:afterAutospacing="1"/>
    </w:pPr>
    <w:rPr>
      <w:rFonts w:ascii="Times New Roman" w:hAnsi="Times New Roman"/>
      <w:b/>
      <w:bCs/>
      <w:sz w:val="24"/>
      <w:szCs w:val="24"/>
    </w:rPr>
  </w:style>
  <w:style w:type="paragraph" w:customStyle="1" w:styleId="xl71">
    <w:name w:val="xl71"/>
    <w:basedOn w:val="Normal"/>
    <w:rsid w:val="00A95825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17375D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FFFFFF"/>
      <w:sz w:val="16"/>
      <w:szCs w:val="16"/>
    </w:rPr>
  </w:style>
  <w:style w:type="paragraph" w:customStyle="1" w:styleId="xl72">
    <w:name w:val="xl72"/>
    <w:basedOn w:val="Normal"/>
    <w:rsid w:val="00A95825"/>
    <w:pPr>
      <w:pBdr>
        <w:top w:val="single" w:sz="4" w:space="0" w:color="auto"/>
        <w:bottom w:val="single" w:sz="8" w:space="0" w:color="auto"/>
      </w:pBdr>
      <w:shd w:val="clear" w:color="000000" w:fill="17375D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FFFFFF"/>
      <w:sz w:val="16"/>
      <w:szCs w:val="16"/>
    </w:rPr>
  </w:style>
  <w:style w:type="paragraph" w:customStyle="1" w:styleId="xl73">
    <w:name w:val="xl73"/>
    <w:basedOn w:val="Normal"/>
    <w:rsid w:val="00A95825"/>
    <w:pPr>
      <w:pBdr>
        <w:top w:val="single" w:sz="4" w:space="0" w:color="auto"/>
        <w:bottom w:val="single" w:sz="8" w:space="0" w:color="auto"/>
        <w:right w:val="single" w:sz="8" w:space="0" w:color="auto"/>
      </w:pBdr>
      <w:shd w:val="clear" w:color="000000" w:fill="17375D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FFFFFF"/>
      <w:sz w:val="16"/>
      <w:szCs w:val="16"/>
    </w:rPr>
  </w:style>
  <w:style w:type="paragraph" w:customStyle="1" w:styleId="xl74">
    <w:name w:val="xl74"/>
    <w:basedOn w:val="Normal"/>
    <w:rsid w:val="00A95825"/>
    <w:pPr>
      <w:pBdr>
        <w:top w:val="single" w:sz="8" w:space="0" w:color="auto"/>
        <w:left w:val="single" w:sz="8" w:space="0" w:color="auto"/>
      </w:pBdr>
      <w:shd w:val="clear" w:color="000000" w:fill="17375D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16"/>
      <w:szCs w:val="16"/>
    </w:rPr>
  </w:style>
  <w:style w:type="paragraph" w:customStyle="1" w:styleId="xl75">
    <w:name w:val="xl75"/>
    <w:basedOn w:val="Normal"/>
    <w:rsid w:val="00A95825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17375D"/>
      <w:spacing w:before="100" w:beforeAutospacing="1" w:after="100" w:afterAutospacing="1"/>
      <w:textAlignment w:val="center"/>
    </w:pPr>
    <w:rPr>
      <w:rFonts w:ascii="Times New Roman" w:hAnsi="Times New Roman"/>
      <w:b/>
      <w:bCs/>
      <w:color w:val="FFFFFF"/>
      <w:sz w:val="16"/>
      <w:szCs w:val="16"/>
    </w:rPr>
  </w:style>
  <w:style w:type="paragraph" w:customStyle="1" w:styleId="xl76">
    <w:name w:val="xl76"/>
    <w:basedOn w:val="Normal"/>
    <w:rsid w:val="00A95825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17375D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16"/>
      <w:szCs w:val="16"/>
    </w:rPr>
  </w:style>
  <w:style w:type="paragraph" w:customStyle="1" w:styleId="xl77">
    <w:name w:val="xl77"/>
    <w:basedOn w:val="Normal"/>
    <w:rsid w:val="00A95825"/>
    <w:pPr>
      <w:pBdr>
        <w:top w:val="single" w:sz="8" w:space="0" w:color="auto"/>
        <w:bottom w:val="single" w:sz="4" w:space="0" w:color="auto"/>
      </w:pBdr>
      <w:shd w:val="clear" w:color="000000" w:fill="17375D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16"/>
      <w:szCs w:val="16"/>
    </w:rPr>
  </w:style>
  <w:style w:type="paragraph" w:customStyle="1" w:styleId="xl78">
    <w:name w:val="xl78"/>
    <w:basedOn w:val="Normal"/>
    <w:rsid w:val="00A95825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17375D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16"/>
      <w:szCs w:val="16"/>
    </w:rPr>
  </w:style>
  <w:style w:type="paragraph" w:customStyle="1" w:styleId="xl79">
    <w:name w:val="xl79"/>
    <w:basedOn w:val="Normal"/>
    <w:rsid w:val="00A95825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80">
    <w:name w:val="xl80"/>
    <w:basedOn w:val="Normal"/>
    <w:rsid w:val="00A95825"/>
    <w:pPr>
      <w:shd w:val="clear" w:color="000000" w:fill="D8D8D8"/>
      <w:spacing w:before="100" w:beforeAutospacing="1" w:after="100" w:afterAutospacing="1"/>
      <w:textAlignment w:val="center"/>
    </w:pPr>
    <w:rPr>
      <w:rFonts w:ascii="Times New Roman" w:hAnsi="Times New Roman"/>
      <w:b/>
      <w:bCs/>
      <w:color w:val="000000"/>
      <w:sz w:val="18"/>
      <w:szCs w:val="18"/>
    </w:rPr>
  </w:style>
  <w:style w:type="paragraph" w:customStyle="1" w:styleId="xl81">
    <w:name w:val="xl81"/>
    <w:basedOn w:val="Normal"/>
    <w:rsid w:val="00A95825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82">
    <w:name w:val="xl82"/>
    <w:basedOn w:val="Normal"/>
    <w:rsid w:val="00A95825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83">
    <w:name w:val="xl83"/>
    <w:basedOn w:val="Normal"/>
    <w:rsid w:val="00A95825"/>
    <w:pPr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84">
    <w:name w:val="xl84"/>
    <w:basedOn w:val="Normal"/>
    <w:rsid w:val="00A95825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85">
    <w:name w:val="xl85"/>
    <w:basedOn w:val="Normal"/>
    <w:rsid w:val="00A95825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86">
    <w:name w:val="xl86"/>
    <w:basedOn w:val="Normal"/>
    <w:rsid w:val="00A95825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000000"/>
      <w:sz w:val="16"/>
      <w:szCs w:val="16"/>
    </w:rPr>
  </w:style>
  <w:style w:type="paragraph" w:customStyle="1" w:styleId="xl87">
    <w:name w:val="xl87"/>
    <w:basedOn w:val="Normal"/>
    <w:rsid w:val="00A95825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88">
    <w:name w:val="xl88"/>
    <w:basedOn w:val="Normal"/>
    <w:rsid w:val="00A9582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89">
    <w:name w:val="xl89"/>
    <w:basedOn w:val="Normal"/>
    <w:rsid w:val="00A9582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90">
    <w:name w:val="xl90"/>
    <w:basedOn w:val="Normal"/>
    <w:rsid w:val="00A95825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91">
    <w:name w:val="xl91"/>
    <w:basedOn w:val="Normal"/>
    <w:rsid w:val="00A9582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B0F0"/>
      <w:sz w:val="16"/>
      <w:szCs w:val="16"/>
    </w:rPr>
  </w:style>
  <w:style w:type="paragraph" w:customStyle="1" w:styleId="xl92">
    <w:name w:val="xl92"/>
    <w:basedOn w:val="Normal"/>
    <w:rsid w:val="00A9582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B0F0"/>
      <w:sz w:val="16"/>
      <w:szCs w:val="16"/>
    </w:rPr>
  </w:style>
  <w:style w:type="paragraph" w:customStyle="1" w:styleId="xl93">
    <w:name w:val="xl93"/>
    <w:basedOn w:val="Normal"/>
    <w:rsid w:val="00A95825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000000"/>
      <w:sz w:val="16"/>
      <w:szCs w:val="16"/>
    </w:rPr>
  </w:style>
  <w:style w:type="paragraph" w:customStyle="1" w:styleId="xl94">
    <w:name w:val="xl94"/>
    <w:basedOn w:val="Normal"/>
    <w:rsid w:val="00A95825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95">
    <w:name w:val="xl95"/>
    <w:basedOn w:val="Normal"/>
    <w:rsid w:val="00A95825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000000"/>
      <w:sz w:val="16"/>
      <w:szCs w:val="16"/>
    </w:rPr>
  </w:style>
  <w:style w:type="paragraph" w:customStyle="1" w:styleId="xl96">
    <w:name w:val="xl96"/>
    <w:basedOn w:val="Normal"/>
    <w:rsid w:val="00A95825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97">
    <w:name w:val="xl97"/>
    <w:basedOn w:val="Normal"/>
    <w:rsid w:val="00A9582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98">
    <w:name w:val="xl98"/>
    <w:basedOn w:val="Normal"/>
    <w:rsid w:val="00A95825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99">
    <w:name w:val="xl99"/>
    <w:basedOn w:val="Normal"/>
    <w:rsid w:val="00A95825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00">
    <w:name w:val="xl100"/>
    <w:basedOn w:val="Normal"/>
    <w:rsid w:val="00A95825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000000"/>
      <w:sz w:val="16"/>
      <w:szCs w:val="16"/>
    </w:rPr>
  </w:style>
  <w:style w:type="paragraph" w:customStyle="1" w:styleId="xl101">
    <w:name w:val="xl101"/>
    <w:basedOn w:val="Normal"/>
    <w:rsid w:val="00A95825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02">
    <w:name w:val="xl102"/>
    <w:basedOn w:val="Normal"/>
    <w:rsid w:val="00A9582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03">
    <w:name w:val="xl103"/>
    <w:basedOn w:val="Normal"/>
    <w:rsid w:val="00A95825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04">
    <w:name w:val="xl104"/>
    <w:basedOn w:val="Normal"/>
    <w:rsid w:val="00A95825"/>
    <w:pPr>
      <w:spacing w:before="100" w:beforeAutospacing="1" w:after="100" w:afterAutospacing="1"/>
      <w:jc w:val="center"/>
    </w:pPr>
    <w:rPr>
      <w:rFonts w:ascii="Times New Roman" w:hAnsi="Times New Roman"/>
      <w:sz w:val="16"/>
      <w:szCs w:val="16"/>
    </w:rPr>
  </w:style>
  <w:style w:type="paragraph" w:customStyle="1" w:styleId="xl105">
    <w:name w:val="xl105"/>
    <w:basedOn w:val="Normal"/>
    <w:rsid w:val="00A9582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16"/>
      <w:szCs w:val="16"/>
    </w:rPr>
  </w:style>
  <w:style w:type="paragraph" w:customStyle="1" w:styleId="xl106">
    <w:name w:val="xl106"/>
    <w:basedOn w:val="Normal"/>
    <w:rsid w:val="00A95825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07">
    <w:name w:val="xl107"/>
    <w:basedOn w:val="Normal"/>
    <w:rsid w:val="00A95825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08">
    <w:name w:val="xl108"/>
    <w:basedOn w:val="Normal"/>
    <w:rsid w:val="00A95825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09">
    <w:name w:val="xl109"/>
    <w:basedOn w:val="Normal"/>
    <w:rsid w:val="00A95825"/>
    <w:pPr>
      <w:pBdr>
        <w:top w:val="single" w:sz="4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10">
    <w:name w:val="xl110"/>
    <w:basedOn w:val="Normal"/>
    <w:rsid w:val="00A95825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11">
    <w:name w:val="xl111"/>
    <w:basedOn w:val="Normal"/>
    <w:rsid w:val="00A95825"/>
    <w:pPr>
      <w:pBdr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12">
    <w:name w:val="xl112"/>
    <w:basedOn w:val="Normal"/>
    <w:rsid w:val="00A95825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13">
    <w:name w:val="xl113"/>
    <w:basedOn w:val="Normal"/>
    <w:rsid w:val="00A95825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14">
    <w:name w:val="xl114"/>
    <w:basedOn w:val="Normal"/>
    <w:rsid w:val="00A95825"/>
    <w:pPr>
      <w:spacing w:before="100" w:beforeAutospacing="1" w:after="100" w:afterAutospacing="1"/>
    </w:pPr>
    <w:rPr>
      <w:rFonts w:cs="Arial"/>
      <w:sz w:val="16"/>
      <w:szCs w:val="16"/>
    </w:rPr>
  </w:style>
  <w:style w:type="paragraph" w:customStyle="1" w:styleId="xl115">
    <w:name w:val="xl115"/>
    <w:basedOn w:val="Normal"/>
    <w:rsid w:val="00A95825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16">
    <w:name w:val="xl116"/>
    <w:basedOn w:val="Normal"/>
    <w:rsid w:val="00A95825"/>
    <w:pPr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17">
    <w:name w:val="xl117"/>
    <w:basedOn w:val="Normal"/>
    <w:rsid w:val="00A95825"/>
    <w:pPr>
      <w:pBdr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18">
    <w:name w:val="xl118"/>
    <w:basedOn w:val="Normal"/>
    <w:rsid w:val="00A9582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19">
    <w:name w:val="xl119"/>
    <w:basedOn w:val="Normal"/>
    <w:rsid w:val="00A9582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sz w:val="16"/>
      <w:szCs w:val="16"/>
    </w:rPr>
  </w:style>
  <w:style w:type="paragraph" w:customStyle="1" w:styleId="xl120">
    <w:name w:val="xl120"/>
    <w:basedOn w:val="Normal"/>
    <w:rsid w:val="00A9582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21">
    <w:name w:val="xl121"/>
    <w:basedOn w:val="Normal"/>
    <w:rsid w:val="00A95825"/>
    <w:pPr>
      <w:pBdr>
        <w:top w:val="single" w:sz="4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000000"/>
      <w:sz w:val="16"/>
      <w:szCs w:val="16"/>
    </w:rPr>
  </w:style>
  <w:style w:type="paragraph" w:customStyle="1" w:styleId="xl122">
    <w:name w:val="xl122"/>
    <w:basedOn w:val="Normal"/>
    <w:rsid w:val="00A95825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000000"/>
      <w:sz w:val="16"/>
      <w:szCs w:val="16"/>
    </w:rPr>
  </w:style>
  <w:style w:type="paragraph" w:customStyle="1" w:styleId="xl123">
    <w:name w:val="xl123"/>
    <w:basedOn w:val="Normal"/>
    <w:rsid w:val="00A95825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000000"/>
      <w:sz w:val="16"/>
      <w:szCs w:val="16"/>
    </w:rPr>
  </w:style>
  <w:style w:type="paragraph" w:customStyle="1" w:styleId="2ndLevel">
    <w:name w:val="2nd Level"/>
    <w:uiPriority w:val="99"/>
    <w:rsid w:val="00F94D08"/>
    <w:pPr>
      <w:widowControl w:val="0"/>
      <w:autoSpaceDE w:val="0"/>
      <w:autoSpaceDN w:val="0"/>
      <w:adjustRightInd w:val="0"/>
      <w:spacing w:before="240"/>
      <w:ind w:left="1920" w:right="624" w:hanging="120"/>
      <w:jc w:val="both"/>
    </w:pPr>
    <w:rPr>
      <w:rFonts w:ascii="Arial" w:hAnsi="Arial" w:cs="Arial"/>
      <w:b/>
      <w:bCs/>
      <w:sz w:val="24"/>
      <w:szCs w:val="24"/>
      <w:lang w:val="en-AU" w:eastAsia="pt-BR"/>
    </w:rPr>
  </w:style>
  <w:style w:type="paragraph" w:customStyle="1" w:styleId="Listbusobj">
    <w:name w:val="Listbusobj"/>
    <w:basedOn w:val="Numerada"/>
    <w:rsid w:val="00F94D08"/>
    <w:pPr>
      <w:numPr>
        <w:ilvl w:val="1"/>
        <w:numId w:val="14"/>
      </w:numPr>
    </w:pPr>
  </w:style>
  <w:style w:type="character" w:customStyle="1" w:styleId="NumeradaChar">
    <w:name w:val="Numerada Char"/>
    <w:link w:val="Numerada"/>
    <w:rsid w:val="00F94D08"/>
    <w:rPr>
      <w:rFonts w:ascii="Arial" w:hAnsi="Arial"/>
      <w:lang w:val="pt-BR"/>
    </w:rPr>
  </w:style>
  <w:style w:type="paragraph" w:customStyle="1" w:styleId="StyleStyleListBullet2BusObjAfter12ptLeft508cmF">
    <w:name w:val="Style Style List Bullet 2BusObj + After:  12 pt + Left:  5.08 cm F..."/>
    <w:basedOn w:val="Normal"/>
    <w:rsid w:val="00F94D08"/>
    <w:pPr>
      <w:numPr>
        <w:numId w:val="13"/>
      </w:numPr>
      <w:spacing w:after="240" w:line="240" w:lineRule="atLeast"/>
    </w:pPr>
  </w:style>
  <w:style w:type="paragraph" w:styleId="NormalWeb">
    <w:name w:val="Normal (Web)"/>
    <w:basedOn w:val="Normal"/>
    <w:uiPriority w:val="99"/>
    <w:unhideWhenUsed/>
    <w:rsid w:val="00F94D08"/>
    <w:pPr>
      <w:spacing w:before="100" w:beforeAutospacing="1" w:after="100" w:afterAutospacing="1"/>
    </w:pPr>
    <w:rPr>
      <w:rFonts w:ascii="Times" w:eastAsiaTheme="minorEastAsia" w:hAnsi="Times"/>
      <w:lang w:eastAsia="es-ES"/>
    </w:rPr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DF0B45"/>
    <w:rPr>
      <w:rFonts w:ascii="Arial" w:hAnsi="Arial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41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4101A"/>
    <w:rPr>
      <w:rFonts w:ascii="Courier" w:hAnsi="Courier" w:cs="Courier"/>
      <w:lang w:val="pt-BR"/>
    </w:rPr>
  </w:style>
  <w:style w:type="paragraph" w:customStyle="1" w:styleId="ALTableTitle">
    <w:name w:val="AL TableTitle"/>
    <w:basedOn w:val="Normal"/>
    <w:rsid w:val="00A52A46"/>
    <w:pPr>
      <w:spacing w:before="120" w:after="120"/>
      <w:jc w:val="center"/>
    </w:pPr>
    <w:rPr>
      <w:rFonts w:ascii="Trebuchet MS" w:hAnsi="Trebuchet MS"/>
      <w:b/>
      <w:sz w:val="22"/>
      <w:szCs w:val="24"/>
      <w:lang w:val="en-US" w:eastAsia="pt-BR"/>
    </w:rPr>
  </w:style>
  <w:style w:type="paragraph" w:customStyle="1" w:styleId="ALTableText">
    <w:name w:val="AL TableText"/>
    <w:basedOn w:val="Normal"/>
    <w:rsid w:val="00A52A46"/>
    <w:pPr>
      <w:spacing w:before="60" w:after="60"/>
    </w:pPr>
    <w:rPr>
      <w:rFonts w:ascii="Trebuchet MS" w:hAnsi="Trebuchet MS"/>
      <w:szCs w:val="24"/>
      <w:lang w:val="en-US" w:eastAsia="pt-BR"/>
    </w:rPr>
  </w:style>
  <w:style w:type="character" w:customStyle="1" w:styleId="bc-item">
    <w:name w:val="bc-item"/>
    <w:basedOn w:val="Fontepargpadro"/>
    <w:rsid w:val="00183617"/>
  </w:style>
  <w:style w:type="character" w:customStyle="1" w:styleId="bc-sep">
    <w:name w:val="bc-sep"/>
    <w:basedOn w:val="Fontepargpadro"/>
    <w:rsid w:val="001836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atlv\AppData\Roaming\Microsoft\Templates\Services%20Engineer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9D7720-8AAD-43B8-BA91-DE48E6425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Engineering</Template>
  <TotalTime>0</TotalTime>
  <Pages>13</Pages>
  <Words>1415</Words>
  <Characters>7641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Documentacao Tecnica SIP PJ</vt:lpstr>
      <vt:lpstr>Documentacao Tecnica SIP PJ</vt:lpstr>
    </vt:vector>
  </TitlesOfParts>
  <Company>Genesys</Company>
  <LinksUpToDate>false</LinksUpToDate>
  <CharactersWithSpaces>9038</CharactersWithSpaces>
  <SharedDoc>false</SharedDoc>
  <HLinks>
    <vt:vector size="492" baseType="variant">
      <vt:variant>
        <vt:i4>4849672</vt:i4>
      </vt:variant>
      <vt:variant>
        <vt:i4>513</vt:i4>
      </vt:variant>
      <vt:variant>
        <vt:i4>0</vt:i4>
      </vt:variant>
      <vt:variant>
        <vt:i4>5</vt:i4>
      </vt:variant>
      <vt:variant>
        <vt:lpwstr>https://genesys.quickarrow.com/gm/document-1.9.33169</vt:lpwstr>
      </vt:variant>
      <vt:variant>
        <vt:lpwstr/>
      </vt:variant>
      <vt:variant>
        <vt:i4>1048632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_Toc169410158</vt:lpwstr>
      </vt:variant>
      <vt:variant>
        <vt:i4>1048632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_Toc169410157</vt:lpwstr>
      </vt:variant>
      <vt:variant>
        <vt:i4>1048632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_Toc169410156</vt:lpwstr>
      </vt:variant>
      <vt:variant>
        <vt:i4>1048632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_Toc169410155</vt:lpwstr>
      </vt:variant>
      <vt:variant>
        <vt:i4>1048632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_Toc169410154</vt:lpwstr>
      </vt:variant>
      <vt:variant>
        <vt:i4>1048632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_Toc169410153</vt:lpwstr>
      </vt:variant>
      <vt:variant>
        <vt:i4>1048632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_Toc169410152</vt:lpwstr>
      </vt:variant>
      <vt:variant>
        <vt:i4>1048632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_Toc169410151</vt:lpwstr>
      </vt:variant>
      <vt:variant>
        <vt:i4>1048632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_Toc169410150</vt:lpwstr>
      </vt:variant>
      <vt:variant>
        <vt:i4>1114168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_Toc169410149</vt:lpwstr>
      </vt:variant>
      <vt:variant>
        <vt:i4>1114168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_Toc169410148</vt:lpwstr>
      </vt:variant>
      <vt:variant>
        <vt:i4>1114168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_Toc169410147</vt:lpwstr>
      </vt:variant>
      <vt:variant>
        <vt:i4>1114168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_Toc169410146</vt:lpwstr>
      </vt:variant>
      <vt:variant>
        <vt:i4>1114168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_Toc169410145</vt:lpwstr>
      </vt:variant>
      <vt:variant>
        <vt:i4>1114168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_Toc169410144</vt:lpwstr>
      </vt:variant>
      <vt:variant>
        <vt:i4>1114168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_Toc169410143</vt:lpwstr>
      </vt:variant>
      <vt:variant>
        <vt:i4>1114168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_Toc169410142</vt:lpwstr>
      </vt:variant>
      <vt:variant>
        <vt:i4>1114168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_Toc169410141</vt:lpwstr>
      </vt:variant>
      <vt:variant>
        <vt:i4>1114168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_Toc169410140</vt:lpwstr>
      </vt:variant>
      <vt:variant>
        <vt:i4>1441848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_Toc169410139</vt:lpwstr>
      </vt:variant>
      <vt:variant>
        <vt:i4>1441848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_Toc169410138</vt:lpwstr>
      </vt:variant>
      <vt:variant>
        <vt:i4>1441848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_Toc169410137</vt:lpwstr>
      </vt:variant>
      <vt:variant>
        <vt:i4>1441848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_Toc169410136</vt:lpwstr>
      </vt:variant>
      <vt:variant>
        <vt:i4>1441848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_Toc169410135</vt:lpwstr>
      </vt:variant>
      <vt:variant>
        <vt:i4>1441848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_Toc169410134</vt:lpwstr>
      </vt:variant>
      <vt:variant>
        <vt:i4>1441848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_Toc169410133</vt:lpwstr>
      </vt:variant>
      <vt:variant>
        <vt:i4>1441848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_Toc169410132</vt:lpwstr>
      </vt:variant>
      <vt:variant>
        <vt:i4>1441848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_Toc169410131</vt:lpwstr>
      </vt:variant>
      <vt:variant>
        <vt:i4>1441848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_Toc169410130</vt:lpwstr>
      </vt:variant>
      <vt:variant>
        <vt:i4>1507384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_Toc169410129</vt:lpwstr>
      </vt:variant>
      <vt:variant>
        <vt:i4>1507384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_Toc169410128</vt:lpwstr>
      </vt:variant>
      <vt:variant>
        <vt:i4>1507384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_Toc169410127</vt:lpwstr>
      </vt:variant>
      <vt:variant>
        <vt:i4>1507384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_Toc169410126</vt:lpwstr>
      </vt:variant>
      <vt:variant>
        <vt:i4>1507384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_Toc169410125</vt:lpwstr>
      </vt:variant>
      <vt:variant>
        <vt:i4>1507384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_Toc169410124</vt:lpwstr>
      </vt:variant>
      <vt:variant>
        <vt:i4>1507384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_Toc169410123</vt:lpwstr>
      </vt:variant>
      <vt:variant>
        <vt:i4>1507384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_Toc169410122</vt:lpwstr>
      </vt:variant>
      <vt:variant>
        <vt:i4>1507384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_Toc169410121</vt:lpwstr>
      </vt:variant>
      <vt:variant>
        <vt:i4>1507384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_Toc169410120</vt:lpwstr>
      </vt:variant>
      <vt:variant>
        <vt:i4>1310776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_Toc169410119</vt:lpwstr>
      </vt:variant>
      <vt:variant>
        <vt:i4>1310776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_Toc169410118</vt:lpwstr>
      </vt:variant>
      <vt:variant>
        <vt:i4>1310776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_Toc169410117</vt:lpwstr>
      </vt:variant>
      <vt:variant>
        <vt:i4>1310776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_Toc169410116</vt:lpwstr>
      </vt:variant>
      <vt:variant>
        <vt:i4>1310776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_Toc169410115</vt:lpwstr>
      </vt:variant>
      <vt:variant>
        <vt:i4>1310776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_Toc169410114</vt:lpwstr>
      </vt:variant>
      <vt:variant>
        <vt:i4>1310776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_Toc169410113</vt:lpwstr>
      </vt:variant>
      <vt:variant>
        <vt:i4>1310776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_Toc169410112</vt:lpwstr>
      </vt:variant>
      <vt:variant>
        <vt:i4>1310776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_Toc169410111</vt:lpwstr>
      </vt:variant>
      <vt:variant>
        <vt:i4>1310776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_Toc169410110</vt:lpwstr>
      </vt:variant>
      <vt:variant>
        <vt:i4>1376312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_Toc169410109</vt:lpwstr>
      </vt:variant>
      <vt:variant>
        <vt:i4>1376312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_Toc169410108</vt:lpwstr>
      </vt:variant>
      <vt:variant>
        <vt:i4>1376312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_Toc169410107</vt:lpwstr>
      </vt:variant>
      <vt:variant>
        <vt:i4>1376312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_Toc169410106</vt:lpwstr>
      </vt:variant>
      <vt:variant>
        <vt:i4>1376312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_Toc169410105</vt:lpwstr>
      </vt:variant>
      <vt:variant>
        <vt:i4>1376312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_Toc169410104</vt:lpwstr>
      </vt:variant>
      <vt:variant>
        <vt:i4>1376312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_Toc169410103</vt:lpwstr>
      </vt:variant>
      <vt:variant>
        <vt:i4>1376312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_Toc169410102</vt:lpwstr>
      </vt:variant>
      <vt:variant>
        <vt:i4>1376312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_Toc169410101</vt:lpwstr>
      </vt:variant>
      <vt:variant>
        <vt:i4>1376312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_Toc169410100</vt:lpwstr>
      </vt:variant>
      <vt:variant>
        <vt:i4>1835065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_Toc169410099</vt:lpwstr>
      </vt:variant>
      <vt:variant>
        <vt:i4>1835065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_Toc169410098</vt:lpwstr>
      </vt:variant>
      <vt:variant>
        <vt:i4>1835065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_Toc169410097</vt:lpwstr>
      </vt:variant>
      <vt:variant>
        <vt:i4>1835065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_Toc169410096</vt:lpwstr>
      </vt:variant>
      <vt:variant>
        <vt:i4>1835065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_Toc169410095</vt:lpwstr>
      </vt:variant>
      <vt:variant>
        <vt:i4>1835065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_Toc169410094</vt:lpwstr>
      </vt:variant>
      <vt:variant>
        <vt:i4>1835065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_Toc169410093</vt:lpwstr>
      </vt:variant>
      <vt:variant>
        <vt:i4>1835065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_Toc169410092</vt:lpwstr>
      </vt:variant>
      <vt:variant>
        <vt:i4>1835065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_Toc169410091</vt:lpwstr>
      </vt:variant>
      <vt:variant>
        <vt:i4>1835065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_Toc169410090</vt:lpwstr>
      </vt:variant>
      <vt:variant>
        <vt:i4>1900601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_Toc169410089</vt:lpwstr>
      </vt:variant>
      <vt:variant>
        <vt:i4>1900601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_Toc169410088</vt:lpwstr>
      </vt:variant>
      <vt:variant>
        <vt:i4>1900601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_Toc169410087</vt:lpwstr>
      </vt:variant>
      <vt:variant>
        <vt:i4>1900601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_Toc169410086</vt:lpwstr>
      </vt:variant>
      <vt:variant>
        <vt:i4>1900601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_Toc169410085</vt:lpwstr>
      </vt:variant>
      <vt:variant>
        <vt:i4>1900601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_Toc169410084</vt:lpwstr>
      </vt:variant>
      <vt:variant>
        <vt:i4>1900601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_Toc169410083</vt:lpwstr>
      </vt:variant>
      <vt:variant>
        <vt:i4>1900601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_Toc169410082</vt:lpwstr>
      </vt:variant>
      <vt:variant>
        <vt:i4>1900601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_Toc169410081</vt:lpwstr>
      </vt:variant>
      <vt:variant>
        <vt:i4>1900601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_Toc169410080</vt:lpwstr>
      </vt:variant>
      <vt:variant>
        <vt:i4>1179705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_Toc169410079</vt:lpwstr>
      </vt:variant>
      <vt:variant>
        <vt:i4>1179705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_Toc169410078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Documentacao Tecnica SIP PJ</dc:title>
  <dc:subject>Documentacao Tecnica</dc:subject>
  <dc:creator>Genesys Professional Services Brazil</dc:creator>
  <cp:lastModifiedBy>GABRIEL GONCALVES DA SILVA</cp:lastModifiedBy>
  <cp:revision>2</cp:revision>
  <cp:lastPrinted>2014-12-12T21:31:00Z</cp:lastPrinted>
  <dcterms:created xsi:type="dcterms:W3CDTF">2019-08-30T02:18:00Z</dcterms:created>
  <dcterms:modified xsi:type="dcterms:W3CDTF">2019-08-30T02:18:00Z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-ClientCompanyName">
    <vt:lpwstr>&lt;Company&gt;</vt:lpwstr>
  </property>
  <property fmtid="{D5CDD505-2E9C-101B-9397-08002B2CF9AE}" pid="3" name="G-ProjID" linkTarget="_Ref156116522">
    <vt:r8>0</vt:r8>
  </property>
  <property fmtid="{D5CDD505-2E9C-101B-9397-08002B2CF9AE}" pid="4" name="G-ProjName">
    <vt:lpwstr>&lt;Project Name&gt;</vt:lpwstr>
  </property>
  <property fmtid="{D5CDD505-2E9C-101B-9397-08002B2CF9AE}" pid="5" name="G-ClientSponsorName">
    <vt:lpwstr>&lt;Client Sponsor&gt;</vt:lpwstr>
  </property>
  <property fmtid="{D5CDD505-2E9C-101B-9397-08002B2CF9AE}" pid="6" name="G-ClientProjMgrName">
    <vt:lpwstr>&lt;Client PM&gt;</vt:lpwstr>
  </property>
  <property fmtid="{D5CDD505-2E9C-101B-9397-08002B2CF9AE}" pid="7" name="G-GenProjMgrName">
    <vt:lpwstr>&lt;Genesys PM&gt;</vt:lpwstr>
  </property>
  <property fmtid="{D5CDD505-2E9C-101B-9397-08002B2CF9AE}" pid="8" name="G-GenTechLeadName">
    <vt:lpwstr>&lt;Genesys Tech Lead&gt;</vt:lpwstr>
  </property>
  <property fmtid="{D5CDD505-2E9C-101B-9397-08002B2CF9AE}" pid="9" name="G-PrjDocVer">
    <vt:lpwstr>&lt;DocVersion&gt;</vt:lpwstr>
  </property>
</Properties>
</file>